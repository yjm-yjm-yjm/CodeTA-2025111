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C48AA">
      <w:pPr>
        <w:rPr>
          <w:rFonts w:hint="eastAsia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2033270</wp:posOffset>
                </wp:positionV>
                <wp:extent cx="2976245" cy="1393190"/>
                <wp:effectExtent l="0" t="0" r="0" b="0"/>
                <wp:wrapNone/>
                <wp:docPr id="27" name="文本框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9430" y="2486660"/>
                          <a:ext cx="2976245" cy="1393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9ED861">
                            <w:pPr>
                              <w:jc w:val="center"/>
                              <w:rPr>
                                <w:rFonts w:hint="eastAsia" w:ascii="思源宋体 CN Heavy" w:hAnsi="思源宋体 CN Heavy" w:eastAsia="思源宋体 CN Heavy" w:cs="思源宋体 CN Heavy"/>
                                <w:strike w:val="0"/>
                                <w:dstrike w:val="0"/>
                                <w:color w:val="829380"/>
                                <w:sz w:val="146"/>
                                <w:szCs w:val="146"/>
                              </w:rPr>
                            </w:pPr>
                            <w:r>
                              <w:rPr>
                                <w:rFonts w:hint="eastAsia" w:ascii="思源宋体 CN Heavy" w:hAnsi="思源宋体 CN Heavy" w:eastAsia="思源宋体 CN Heavy" w:cs="思源宋体 CN Heavy"/>
                                <w:strike w:val="0"/>
                                <w:dstrike w:val="0"/>
                                <w:color w:val="829380"/>
                                <w:sz w:val="146"/>
                                <w:szCs w:val="146"/>
                              </w:rPr>
                              <w:t>邀请函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85" o:spid="_x0000_s1026" o:spt="202" type="#_x0000_t202" style="position:absolute;left:0pt;margin-left:180.5pt;margin-top:160.1pt;height:109.7pt;width:234.35pt;z-index:251668480;mso-width-relative:page;mso-height-relative:page;" filled="f" stroked="f" coordsize="21600,21600" o:gfxdata="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q8hwXaAAAACwEAAA8AAAAAAAAAAQAgAAAA&#10;IgAAAGRycy9kb3ducmV2LnhtbFBLAQIUABQAAAAIAIdO4kBN+J4DQgIAAGU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69ED861">
                      <w:pPr>
                        <w:jc w:val="center"/>
                        <w:rPr>
                          <w:rFonts w:hint="eastAsia" w:ascii="思源宋体 CN Heavy" w:hAnsi="思源宋体 CN Heavy" w:eastAsia="思源宋体 CN Heavy" w:cs="思源宋体 CN Heavy"/>
                          <w:strike w:val="0"/>
                          <w:dstrike w:val="0"/>
                          <w:color w:val="829380"/>
                          <w:sz w:val="146"/>
                          <w:szCs w:val="146"/>
                        </w:rPr>
                      </w:pPr>
                      <w:r>
                        <w:rPr>
                          <w:rFonts w:hint="eastAsia" w:ascii="思源宋体 CN Heavy" w:hAnsi="思源宋体 CN Heavy" w:eastAsia="思源宋体 CN Heavy" w:cs="思源宋体 CN Heavy"/>
                          <w:strike w:val="0"/>
                          <w:dstrike w:val="0"/>
                          <w:color w:val="829380"/>
                          <w:sz w:val="146"/>
                          <w:szCs w:val="146"/>
                        </w:rPr>
                        <w:t>邀请函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2426970</wp:posOffset>
                </wp:positionH>
                <wp:positionV relativeFrom="paragraph">
                  <wp:posOffset>3502660</wp:posOffset>
                </wp:positionV>
                <wp:extent cx="2706370" cy="600710"/>
                <wp:effectExtent l="0" t="0" r="0" b="0"/>
                <wp:wrapNone/>
                <wp:docPr id="21" name="文本框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5780" y="3478530"/>
                          <a:ext cx="2706370" cy="600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1303C9">
                            <w:pPr>
                              <w:jc w:val="distribute"/>
                              <w:rPr>
                                <w:rFonts w:hint="eastAsia" w:ascii="思源宋体 CN" w:hAnsi="思源宋体 CN" w:eastAsia="思源宋体 CN" w:cs="思源宋体 CN"/>
                                <w:color w:val="8293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思源宋体 CN" w:hAnsi="思源宋体 CN" w:eastAsia="思源宋体 CN" w:cs="思源宋体 CN"/>
                                <w:color w:val="829380"/>
                                <w:sz w:val="36"/>
                                <w:szCs w:val="36"/>
                              </w:rPr>
                              <w:t>世界因你而美丽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8" o:spid="_x0000_s1026" o:spt="202" type="#_x0000_t202" style="position:absolute;left:0pt;margin-left:191.1pt;margin-top:275.8pt;height:47.3pt;width:213.1pt;z-index:251662336;mso-width-relative:page;mso-height-relative:page;" filled="f" stroked="f" coordsize="21600,21600" o:gfxdata="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Es2aLZAAAACwEAAA8AAAAAAAAAAQAgAAAAIgAA&#10;AGRycy9kb3ducmV2LnhtbFBLAQIUABQAAAAIAIdO4kDvYYbIQAIAAGQEAAAOAAAAAAAAAAEAIAAA&#10;ACg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D1303C9">
                      <w:pPr>
                        <w:jc w:val="distribute"/>
                        <w:rPr>
                          <w:rFonts w:hint="eastAsia" w:ascii="思源宋体 CN" w:hAnsi="思源宋体 CN" w:eastAsia="思源宋体 CN" w:cs="思源宋体 CN"/>
                          <w:color w:val="829380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思源宋体 CN" w:hAnsi="思源宋体 CN" w:eastAsia="思源宋体 CN" w:cs="思源宋体 CN"/>
                          <w:color w:val="829380"/>
                          <w:sz w:val="36"/>
                          <w:szCs w:val="36"/>
                        </w:rPr>
                        <w:t>世界因你而美丽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399415</wp:posOffset>
            </wp:positionH>
            <wp:positionV relativeFrom="paragraph">
              <wp:posOffset>8782685</wp:posOffset>
            </wp:positionV>
            <wp:extent cx="1033780" cy="1033780"/>
            <wp:effectExtent l="0" t="0" r="13970" b="13970"/>
            <wp:wrapNone/>
            <wp:docPr id="16" name="图片 384" descr="WechatIMG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84" descr="WechatIMG77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500380" y="7975600"/>
                      <a:ext cx="103378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1932305</wp:posOffset>
                </wp:positionH>
                <wp:positionV relativeFrom="paragraph">
                  <wp:posOffset>4187190</wp:posOffset>
                </wp:positionV>
                <wp:extent cx="3789045" cy="0"/>
                <wp:effectExtent l="0" t="19050" r="1905" b="1905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27225" y="4160520"/>
                          <a:ext cx="37890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2.15pt;margin-top:329.7pt;height:0pt;width:298.35pt;z-index:251666432;mso-width-relative:page;mso-height-relative:page;" filled="f" stroked="t" coordsize="21600,21600" o:gfxdata="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patHH9sAAAALAQAADwAAAAAAAAABACAA&#10;AAAiAAAAZHJzL2Rvd25yZXYueG1sUEsBAhQAFAAAAAgAh07iQFCHyyoKAgAA+QMAAA4AAAAAAAAA&#10;AQAgAAAAKgEAAGRycy9lMm9Eb2MueG1sUEsFBgAAAAAGAAYAWQEAAKYFAAAAAA==&#10;">
                <v:fill on="f" focussize="0,0"/>
                <v:stroke weight="3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1932305</wp:posOffset>
                </wp:positionH>
                <wp:positionV relativeFrom="paragraph">
                  <wp:posOffset>4298950</wp:posOffset>
                </wp:positionV>
                <wp:extent cx="3789045" cy="0"/>
                <wp:effectExtent l="0" t="0" r="0" b="0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890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2.15pt;margin-top:338.5pt;height:0pt;width:298.35pt;z-index:251669504;mso-width-relative:page;mso-height-relative:page;" filled="f" stroked="t" coordsize="21600,21600" o:gfxdata="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sE+bIdYAAAALAQAADwAAAAAAAAABACAAAAAiAAAAZHJzL2Rvd25yZXYu&#10;eG1sUEsBAhQAFAAAAAgAh07iQCzxBvD9AQAA7QMAAA4AAAAAAAAAAQAgAAAAJQEAAGRycy9lMm9E&#10;b2MueG1sUEsFBgAAAAAGAAYAWQEAAJQFAAAAAA==&#10;">
                <v:fill on="f" focussize="0,0"/>
                <v:stroke weight="1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5999480</wp:posOffset>
                </wp:positionV>
                <wp:extent cx="285750" cy="0"/>
                <wp:effectExtent l="0" t="25400" r="0" b="31750"/>
                <wp:wrapNone/>
                <wp:docPr id="17" name="直接连接符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0550" y="5999480"/>
                          <a:ext cx="285750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67" o:spid="_x0000_s1026" o:spt="20" style="position:absolute;left:0pt;margin-left:46.5pt;margin-top:472.4pt;height:0pt;width:22.5pt;z-index:251661312;mso-width-relative:page;mso-height-relative:page;" filled="f" stroked="t" coordsize="21600,21600" o:gfxdata="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E9uOqnWAAAACgEAAA8AAAAAAAAAAQAgAAAAIgAAAGRycy9kb3ducmV2LnhtbFBLAQIUABQA&#10;AAAIAIdO4kBavnT58gEAAL8DAAAOAAAAAAAAAAEAIAAAACUBAABkcnMvZTJvRG9jLnhtbFBLBQYA&#10;AAAABgAGAFkBAACJBQAAAAA=&#10;">
                <v:fill on="f" focussize="0,0"/>
                <v:stroke weight="4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60310" cy="10692130"/>
            <wp:effectExtent l="0" t="0" r="2540" b="13970"/>
            <wp:wrapNone/>
            <wp:docPr id="360" name="图片 360" descr="C:\Users\admin\Desktop\图片\~1-01.jpg~1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图片 360" descr="C:\Users\admin\Desktop\图片\~1-01.jpg~1-01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4EEE4">
      <w:pPr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374650</wp:posOffset>
                </wp:positionH>
                <wp:positionV relativeFrom="paragraph">
                  <wp:posOffset>9601200</wp:posOffset>
                </wp:positionV>
                <wp:extent cx="1150620" cy="329565"/>
                <wp:effectExtent l="0" t="0" r="0" b="0"/>
                <wp:wrapNone/>
                <wp:docPr id="26" name="文本框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7515" y="9264650"/>
                          <a:ext cx="115062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D32C0">
                            <w:pPr>
                              <w:jc w:val="center"/>
                              <w:rPr>
                                <w:rFonts w:hint="eastAsia" w:ascii="思源宋体 CN" w:hAnsi="思源宋体 CN" w:eastAsia="思源宋体 CN" w:cs="思源宋体 CN"/>
                                <w:color w:val="829380"/>
                                <w:spacing w:val="68"/>
                                <w:sz w:val="24"/>
                              </w:rPr>
                            </w:pPr>
                            <w:r>
                              <w:rPr>
                                <w:rFonts w:hint="eastAsia" w:ascii="思源宋体 CN" w:hAnsi="思源宋体 CN" w:eastAsia="思源宋体 CN" w:cs="思源宋体 CN"/>
                                <w:color w:val="829380"/>
                                <w:spacing w:val="68"/>
                                <w:sz w:val="24"/>
                              </w:rPr>
                              <w:t>INVITATION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83" o:spid="_x0000_s1026" o:spt="202" type="#_x0000_t202" style="position:absolute;left:0pt;margin-left:29.5pt;margin-top:756pt;height:25.95pt;width:90.6pt;z-index:251667456;mso-width-relative:page;mso-height-relative:page;" filled="f" stroked="f" coordsize="21600,21600" o:gfxdata="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RHtFHZAAAADAEAAA8AAAAAAAAAAQAgAAAAIgAA&#10;AGRycy9kb3ducmV2LnhtbFBLAQIUABQAAAAIAIdO4kBiNFFTQAIAAGQEAAAOAAAAAAAAAAEAIAAA&#10;ACg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465D32C0">
                      <w:pPr>
                        <w:jc w:val="center"/>
                        <w:rPr>
                          <w:rFonts w:hint="eastAsia" w:ascii="思源宋体 CN" w:hAnsi="思源宋体 CN" w:eastAsia="思源宋体 CN" w:cs="思源宋体 CN"/>
                          <w:color w:val="829380"/>
                          <w:spacing w:val="68"/>
                          <w:sz w:val="24"/>
                        </w:rPr>
                      </w:pPr>
                      <w:r>
                        <w:rPr>
                          <w:rFonts w:hint="eastAsia" w:ascii="思源宋体 CN" w:hAnsi="思源宋体 CN" w:eastAsia="思源宋体 CN" w:cs="思源宋体 CN"/>
                          <w:color w:val="829380"/>
                          <w:spacing w:val="68"/>
                          <w:sz w:val="24"/>
                        </w:rPr>
                        <w:t>INVITATION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2470785</wp:posOffset>
                </wp:positionH>
                <wp:positionV relativeFrom="paragraph">
                  <wp:posOffset>5031740</wp:posOffset>
                </wp:positionV>
                <wp:extent cx="2618740" cy="666750"/>
                <wp:effectExtent l="0" t="0" r="0" b="0"/>
                <wp:wrapNone/>
                <wp:docPr id="22" name="文本框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7210" y="4906645"/>
                          <a:ext cx="261874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13945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20" w:lineRule="exact"/>
                              <w:jc w:val="center"/>
                              <w:textAlignment w:val="auto"/>
                              <w:rPr>
                                <w:rFonts w:hint="eastAsia" w:ascii="思源宋体 CN" w:hAnsi="思源宋体 CN" w:eastAsia="思源宋体 CN" w:cs="思源宋体 CN"/>
                                <w:color w:val="8293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思源宋体 CN" w:hAnsi="思源宋体 CN" w:eastAsia="思源宋体 CN" w:cs="思源宋体 CN"/>
                                <w:color w:val="829380"/>
                                <w:sz w:val="36"/>
                                <w:szCs w:val="36"/>
                              </w:rPr>
                              <w:t>20XX年XX月XX日</w:t>
                            </w:r>
                          </w:p>
                          <w:p w14:paraId="25D9167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20" w:lineRule="exact"/>
                              <w:jc w:val="center"/>
                              <w:textAlignment w:val="auto"/>
                              <w:rPr>
                                <w:rFonts w:hint="eastAsia" w:ascii="思源宋体 CN" w:hAnsi="思源宋体 CN" w:eastAsia="思源宋体 CN" w:cs="思源宋体 CN"/>
                                <w:color w:val="8293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思源宋体 CN" w:hAnsi="思源宋体 CN" w:eastAsia="思源宋体 CN" w:cs="思源宋体 CN"/>
                                <w:color w:val="829380"/>
                                <w:sz w:val="36"/>
                                <w:szCs w:val="36"/>
                              </w:rPr>
                              <w:t>XX：XX-XX：XX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9" o:spid="_x0000_s1026" o:spt="202" type="#_x0000_t202" style="position:absolute;left:0pt;margin-left:194.55pt;margin-top:396.2pt;height:52.5pt;width:206.2pt;z-index:251663360;mso-width-relative:page;mso-height-relative:page;" filled="f" stroked="f" coordsize="21600,21600" o:gfxdata="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FnJvZ2QAAAAsBAAAPAAAAAAAAAAEAIAAAACIA&#10;AABkcnMvZG93bnJldi54bWxQSwECFAAUAAAACACHTuJAtVSSIUECAABkBAAADgAAAAAAAAABACAA&#10;AAAo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C13945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20" w:lineRule="exact"/>
                        <w:jc w:val="center"/>
                        <w:textAlignment w:val="auto"/>
                        <w:rPr>
                          <w:rFonts w:hint="eastAsia" w:ascii="思源宋体 CN" w:hAnsi="思源宋体 CN" w:eastAsia="思源宋体 CN" w:cs="思源宋体 CN"/>
                          <w:color w:val="829380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思源宋体 CN" w:hAnsi="思源宋体 CN" w:eastAsia="思源宋体 CN" w:cs="思源宋体 CN"/>
                          <w:color w:val="829380"/>
                          <w:sz w:val="36"/>
                          <w:szCs w:val="36"/>
                        </w:rPr>
                        <w:t>20XX年XX月XX日</w:t>
                      </w:r>
                    </w:p>
                    <w:p w14:paraId="25D9167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20" w:lineRule="exact"/>
                        <w:jc w:val="center"/>
                        <w:textAlignment w:val="auto"/>
                        <w:rPr>
                          <w:rFonts w:hint="eastAsia" w:ascii="思源宋体 CN" w:hAnsi="思源宋体 CN" w:eastAsia="思源宋体 CN" w:cs="思源宋体 CN"/>
                          <w:color w:val="829380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思源宋体 CN" w:hAnsi="思源宋体 CN" w:eastAsia="思源宋体 CN" w:cs="思源宋体 CN"/>
                          <w:color w:val="829380"/>
                          <w:sz w:val="36"/>
                          <w:szCs w:val="36"/>
                        </w:rPr>
                        <w:t>XX：XX-XX：XX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2151380</wp:posOffset>
                </wp:positionH>
                <wp:positionV relativeFrom="paragraph">
                  <wp:posOffset>4196715</wp:posOffset>
                </wp:positionV>
                <wp:extent cx="3258185" cy="600710"/>
                <wp:effectExtent l="0" t="0" r="0" b="0"/>
                <wp:wrapNone/>
                <wp:docPr id="23" name="文本框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5780" y="4271010"/>
                          <a:ext cx="3258185" cy="600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BD238">
                            <w:pPr>
                              <w:jc w:val="distribute"/>
                              <w:rPr>
                                <w:rFonts w:hint="eastAsia" w:ascii="思源宋体 CN" w:hAnsi="思源宋体 CN" w:eastAsia="思源宋体 CN" w:cs="思源宋体 CN"/>
                                <w:b/>
                                <w:bCs/>
                                <w:color w:val="829380"/>
                                <w:spacing w:val="170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hint="eastAsia" w:ascii="思源宋体 CN" w:hAnsi="思源宋体 CN" w:eastAsia="思源宋体 CN" w:cs="思源宋体 CN"/>
                                <w:b/>
                                <w:bCs/>
                                <w:color w:val="829380"/>
                                <w:spacing w:val="170"/>
                                <w:sz w:val="60"/>
                                <w:szCs w:val="60"/>
                              </w:rPr>
                              <w:t>活|动|时|间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80" o:spid="_x0000_s1026" o:spt="202" type="#_x0000_t202" style="position:absolute;left:0pt;margin-left:169.4pt;margin-top:330.45pt;height:47.3pt;width:256.55pt;z-index:251664384;mso-width-relative:page;mso-height-relative:page;" filled="f" stroked="f" coordsize="21600,21600" o:gfxdata="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Pm7sdoAAAALAQAADwAAAAAAAAABACAAAAAiAAAA&#10;ZHJzL2Rvd25yZXYueG1sUEsBAhQAFAAAAAgAh07iQJG05X0+AgAAZA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8EBD238">
                      <w:pPr>
                        <w:jc w:val="distribute"/>
                        <w:rPr>
                          <w:rFonts w:hint="eastAsia" w:ascii="思源宋体 CN" w:hAnsi="思源宋体 CN" w:eastAsia="思源宋体 CN" w:cs="思源宋体 CN"/>
                          <w:b/>
                          <w:bCs/>
                          <w:color w:val="829380"/>
                          <w:spacing w:val="170"/>
                          <w:sz w:val="60"/>
                          <w:szCs w:val="60"/>
                        </w:rPr>
                      </w:pPr>
                      <w:r>
                        <w:rPr>
                          <w:rFonts w:hint="eastAsia" w:ascii="思源宋体 CN" w:hAnsi="思源宋体 CN" w:eastAsia="思源宋体 CN" w:cs="思源宋体 CN"/>
                          <w:b/>
                          <w:bCs/>
                          <w:color w:val="829380"/>
                          <w:spacing w:val="170"/>
                          <w:sz w:val="60"/>
                          <w:szCs w:val="60"/>
                        </w:rPr>
                        <w:t>活|动|时|间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2534920</wp:posOffset>
                </wp:positionH>
                <wp:positionV relativeFrom="paragraph">
                  <wp:posOffset>7298690</wp:posOffset>
                </wp:positionV>
                <wp:extent cx="2490470" cy="996950"/>
                <wp:effectExtent l="0" t="0" r="0" b="0"/>
                <wp:wrapNone/>
                <wp:docPr id="25" name="文本框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7210" y="6943725"/>
                          <a:ext cx="2490470" cy="996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6AE63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20" w:lineRule="exact"/>
                              <w:jc w:val="center"/>
                              <w:textAlignment w:val="auto"/>
                              <w:rPr>
                                <w:rFonts w:hint="eastAsia" w:ascii="思源宋体 CN" w:hAnsi="思源宋体 CN" w:eastAsia="思源宋体 CN" w:cs="思源宋体 CN"/>
                                <w:color w:val="829380"/>
                                <w:spacing w:val="23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思源宋体 CN" w:hAnsi="思源宋体 CN" w:eastAsia="思源宋体 CN" w:cs="思源宋体 CN"/>
                                <w:color w:val="829380"/>
                                <w:spacing w:val="23"/>
                                <w:sz w:val="36"/>
                                <w:szCs w:val="36"/>
                              </w:rPr>
                              <w:t>XX市XX区XXX路</w:t>
                            </w:r>
                          </w:p>
                          <w:p w14:paraId="389AACA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20" w:lineRule="exact"/>
                              <w:jc w:val="center"/>
                              <w:textAlignment w:val="auto"/>
                              <w:rPr>
                                <w:rFonts w:hint="eastAsia" w:ascii="思源宋体 CN" w:hAnsi="思源宋体 CN" w:eastAsia="思源宋体 CN" w:cs="思源宋体 CN"/>
                                <w:color w:val="829380"/>
                                <w:spacing w:val="23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思源宋体 CN" w:hAnsi="思源宋体 CN" w:eastAsia="思源宋体 CN" w:cs="思源宋体 CN"/>
                                <w:color w:val="829380"/>
                                <w:spacing w:val="23"/>
                                <w:sz w:val="36"/>
                                <w:szCs w:val="36"/>
                              </w:rPr>
                              <w:t>XXX号XXXXXX</w:t>
                            </w:r>
                          </w:p>
                          <w:p w14:paraId="3A6F0EA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20" w:lineRule="exact"/>
                              <w:jc w:val="center"/>
                              <w:textAlignment w:val="auto"/>
                              <w:rPr>
                                <w:rFonts w:hint="eastAsia" w:ascii="思源宋体 CN" w:hAnsi="思源宋体 CN" w:eastAsia="思源宋体 CN" w:cs="思源宋体 CN"/>
                                <w:color w:val="829380"/>
                                <w:spacing w:val="23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82" o:spid="_x0000_s1026" o:spt="202" type="#_x0000_t202" style="position:absolute;left:0pt;margin-left:199.6pt;margin-top:574.7pt;height:78.5pt;width:196.1pt;z-index:251665408;mso-width-relative:page;mso-height-relative:page;" filled="f" stroked="f" coordsize="21600,21600" o:gfxdata="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mGB502gAAAA0BAAAPAAAAAAAAAAEAIAAAACIA&#10;AABkcnMvZG93bnJldi54bWxQSwECFAAUAAAACACHTuJAijLuvUACAABkBAAADgAAAAAAAAABACAA&#10;AAAp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96AE63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20" w:lineRule="exact"/>
                        <w:jc w:val="center"/>
                        <w:textAlignment w:val="auto"/>
                        <w:rPr>
                          <w:rFonts w:hint="eastAsia" w:ascii="思源宋体 CN" w:hAnsi="思源宋体 CN" w:eastAsia="思源宋体 CN" w:cs="思源宋体 CN"/>
                          <w:color w:val="829380"/>
                          <w:spacing w:val="23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思源宋体 CN" w:hAnsi="思源宋体 CN" w:eastAsia="思源宋体 CN" w:cs="思源宋体 CN"/>
                          <w:color w:val="829380"/>
                          <w:spacing w:val="23"/>
                          <w:sz w:val="36"/>
                          <w:szCs w:val="36"/>
                        </w:rPr>
                        <w:t>XX市XX区XXX路</w:t>
                      </w:r>
                    </w:p>
                    <w:p w14:paraId="389AACA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20" w:lineRule="exact"/>
                        <w:jc w:val="center"/>
                        <w:textAlignment w:val="auto"/>
                        <w:rPr>
                          <w:rFonts w:hint="eastAsia" w:ascii="思源宋体 CN" w:hAnsi="思源宋体 CN" w:eastAsia="思源宋体 CN" w:cs="思源宋体 CN"/>
                          <w:color w:val="829380"/>
                          <w:spacing w:val="23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思源宋体 CN" w:hAnsi="思源宋体 CN" w:eastAsia="思源宋体 CN" w:cs="思源宋体 CN"/>
                          <w:color w:val="829380"/>
                          <w:spacing w:val="23"/>
                          <w:sz w:val="36"/>
                          <w:szCs w:val="36"/>
                        </w:rPr>
                        <w:t>XXX号XXXXXX</w:t>
                      </w:r>
                    </w:p>
                    <w:p w14:paraId="3A6F0EA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20" w:lineRule="exact"/>
                        <w:jc w:val="center"/>
                        <w:textAlignment w:val="auto"/>
                        <w:rPr>
                          <w:rFonts w:hint="eastAsia" w:ascii="思源宋体 CN" w:hAnsi="思源宋体 CN" w:eastAsia="思源宋体 CN" w:cs="思源宋体 CN"/>
                          <w:color w:val="829380"/>
                          <w:spacing w:val="23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1016635</wp:posOffset>
                </wp:positionH>
                <wp:positionV relativeFrom="paragraph">
                  <wp:posOffset>5939155</wp:posOffset>
                </wp:positionV>
                <wp:extent cx="5527040" cy="70739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3955" y="5967730"/>
                          <a:ext cx="5527040" cy="707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5BFB01">
                            <w:pPr>
                              <w:jc w:val="center"/>
                              <w:rPr>
                                <w:rFonts w:hint="eastAsia" w:ascii="思源宋体 CN" w:hAnsi="思源宋体 CN" w:eastAsia="思源宋体 CN" w:cs="思源宋体 CN"/>
                                <w:color w:val="829380"/>
                                <w:spacing w:val="3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思源宋体 CN" w:hAnsi="思源宋体 CN" w:eastAsia="思源宋体 CN" w:cs="思源宋体 CN"/>
                                <w:color w:val="829380"/>
                                <w:spacing w:val="34"/>
                                <w:sz w:val="32"/>
                                <w:szCs w:val="32"/>
                              </w:rPr>
                              <w:t>THE WORLD IS BEAUTIFUL</w:t>
                            </w:r>
                          </w:p>
                          <w:p w14:paraId="5C8581DA">
                            <w:pPr>
                              <w:jc w:val="center"/>
                              <w:rPr>
                                <w:rFonts w:hint="eastAsia" w:ascii="思源宋体 CN" w:hAnsi="思源宋体 CN" w:eastAsia="思源宋体 CN" w:cs="思源宋体 C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0.05pt;margin-top:467.65pt;height:55.7pt;width:435.2pt;z-index:251670528;mso-width-relative:page;mso-height-relative:page;" filled="f" stroked="f" coordsize="21600,21600" o:gfxdata="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X/CLtkAAAANAQAADwAAAAAAAAABACAAAAAi&#10;AAAAZHJzL2Rvd25yZXYueG1sUEsBAhQAFAAAAAgAh07iQLyeLelCAgAAZAQAAA4AAAAAAAAAAQAg&#10;AAAAK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5B5BFB01">
                      <w:pPr>
                        <w:jc w:val="center"/>
                        <w:rPr>
                          <w:rFonts w:hint="eastAsia" w:ascii="思源宋体 CN" w:hAnsi="思源宋体 CN" w:eastAsia="思源宋体 CN" w:cs="思源宋体 CN"/>
                          <w:color w:val="829380"/>
                          <w:spacing w:val="3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思源宋体 CN" w:hAnsi="思源宋体 CN" w:eastAsia="思源宋体 CN" w:cs="思源宋体 CN"/>
                          <w:color w:val="829380"/>
                          <w:spacing w:val="34"/>
                          <w:sz w:val="32"/>
                          <w:szCs w:val="32"/>
                        </w:rPr>
                        <w:t>THE WORLD IS BEAUTIFUL</w:t>
                      </w:r>
                    </w:p>
                    <w:p w14:paraId="5C8581DA">
                      <w:pPr>
                        <w:jc w:val="center"/>
                        <w:rPr>
                          <w:rFonts w:hint="eastAsia" w:ascii="思源宋体 CN" w:hAnsi="思源宋体 CN" w:eastAsia="思源宋体 CN" w:cs="思源宋体 CN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2151380</wp:posOffset>
                </wp:positionH>
                <wp:positionV relativeFrom="paragraph">
                  <wp:posOffset>6454140</wp:posOffset>
                </wp:positionV>
                <wp:extent cx="3258185" cy="600710"/>
                <wp:effectExtent l="0" t="0" r="0" b="0"/>
                <wp:wrapNone/>
                <wp:docPr id="5" name="文本框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185" cy="600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7F754">
                            <w:pPr>
                              <w:jc w:val="distribute"/>
                              <w:rPr>
                                <w:rFonts w:hint="eastAsia" w:ascii="思源宋体 CN" w:hAnsi="思源宋体 CN" w:eastAsia="思源宋体 CN" w:cs="思源宋体 CN"/>
                                <w:b/>
                                <w:bCs/>
                                <w:color w:val="829380"/>
                                <w:spacing w:val="170"/>
                                <w:sz w:val="60"/>
                                <w:szCs w:val="6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思源宋体 CN" w:hAnsi="思源宋体 CN" w:eastAsia="思源宋体 CN" w:cs="思源宋体 CN"/>
                                <w:b/>
                                <w:bCs/>
                                <w:color w:val="829380"/>
                                <w:spacing w:val="170"/>
                                <w:sz w:val="60"/>
                                <w:szCs w:val="60"/>
                              </w:rPr>
                              <w:t>活|动|</w:t>
                            </w:r>
                            <w:r>
                              <w:rPr>
                                <w:rFonts w:hint="eastAsia" w:ascii="思源宋体 CN" w:hAnsi="思源宋体 CN" w:eastAsia="思源宋体 CN" w:cs="思源宋体 CN"/>
                                <w:b/>
                                <w:bCs/>
                                <w:color w:val="829380"/>
                                <w:spacing w:val="170"/>
                                <w:sz w:val="60"/>
                                <w:szCs w:val="60"/>
                                <w:lang w:val="en-US" w:eastAsia="zh-CN"/>
                              </w:rPr>
                              <w:t>地</w:t>
                            </w:r>
                            <w:r>
                              <w:rPr>
                                <w:rFonts w:hint="eastAsia" w:ascii="思源宋体 CN" w:hAnsi="思源宋体 CN" w:eastAsia="思源宋体 CN" w:cs="思源宋体 CN"/>
                                <w:b/>
                                <w:bCs/>
                                <w:color w:val="829380"/>
                                <w:spacing w:val="170"/>
                                <w:sz w:val="60"/>
                                <w:szCs w:val="60"/>
                              </w:rPr>
                              <w:t>|</w:t>
                            </w:r>
                            <w:r>
                              <w:rPr>
                                <w:rFonts w:hint="eastAsia" w:ascii="思源宋体 CN" w:hAnsi="思源宋体 CN" w:eastAsia="思源宋体 CN" w:cs="思源宋体 CN"/>
                                <w:b/>
                                <w:bCs/>
                                <w:color w:val="829380"/>
                                <w:spacing w:val="170"/>
                                <w:sz w:val="60"/>
                                <w:szCs w:val="60"/>
                                <w:lang w:val="en-US" w:eastAsia="zh-CN"/>
                              </w:rPr>
                              <w:t>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80" o:spid="_x0000_s1026" o:spt="202" type="#_x0000_t202" style="position:absolute;left:0pt;margin-left:169.4pt;margin-top:508.2pt;height:47.3pt;width:256.55pt;z-index:251672576;mso-width-relative:page;mso-height-relative:page;" filled="f" stroked="f" coordsize="21600,21600" o:gfxdata="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YH5MX2QAAAA0BAAAPAAAAAAAAAAEAIAAAACIAAABkcnMvZG93bnJldi54&#10;bWxQSwECFAAUAAAACACHTuJAdTwyXTICAABYBAAADgAAAAAAAAABACAAAAAo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117F754">
                      <w:pPr>
                        <w:jc w:val="distribute"/>
                        <w:rPr>
                          <w:rFonts w:hint="eastAsia" w:ascii="思源宋体 CN" w:hAnsi="思源宋体 CN" w:eastAsia="思源宋体 CN" w:cs="思源宋体 CN"/>
                          <w:b/>
                          <w:bCs/>
                          <w:color w:val="829380"/>
                          <w:spacing w:val="170"/>
                          <w:sz w:val="60"/>
                          <w:szCs w:val="60"/>
                          <w:lang w:eastAsia="zh-CN"/>
                        </w:rPr>
                      </w:pPr>
                      <w:r>
                        <w:rPr>
                          <w:rFonts w:hint="eastAsia" w:ascii="思源宋体 CN" w:hAnsi="思源宋体 CN" w:eastAsia="思源宋体 CN" w:cs="思源宋体 CN"/>
                          <w:b/>
                          <w:bCs/>
                          <w:color w:val="829380"/>
                          <w:spacing w:val="170"/>
                          <w:sz w:val="60"/>
                          <w:szCs w:val="60"/>
                        </w:rPr>
                        <w:t>活|动|</w:t>
                      </w:r>
                      <w:r>
                        <w:rPr>
                          <w:rFonts w:hint="eastAsia" w:ascii="思源宋体 CN" w:hAnsi="思源宋体 CN" w:eastAsia="思源宋体 CN" w:cs="思源宋体 CN"/>
                          <w:b/>
                          <w:bCs/>
                          <w:color w:val="829380"/>
                          <w:spacing w:val="170"/>
                          <w:sz w:val="60"/>
                          <w:szCs w:val="60"/>
                          <w:lang w:val="en-US" w:eastAsia="zh-CN"/>
                        </w:rPr>
                        <w:t>地</w:t>
                      </w:r>
                      <w:r>
                        <w:rPr>
                          <w:rFonts w:hint="eastAsia" w:ascii="思源宋体 CN" w:hAnsi="思源宋体 CN" w:eastAsia="思源宋体 CN" w:cs="思源宋体 CN"/>
                          <w:b/>
                          <w:bCs/>
                          <w:color w:val="829380"/>
                          <w:spacing w:val="170"/>
                          <w:sz w:val="60"/>
                          <w:szCs w:val="60"/>
                        </w:rPr>
                        <w:t>|</w:t>
                      </w:r>
                      <w:r>
                        <w:rPr>
                          <w:rFonts w:hint="eastAsia" w:ascii="思源宋体 CN" w:hAnsi="思源宋体 CN" w:eastAsia="思源宋体 CN" w:cs="思源宋体 CN"/>
                          <w:b/>
                          <w:bCs/>
                          <w:color w:val="829380"/>
                          <w:spacing w:val="170"/>
                          <w:sz w:val="60"/>
                          <w:szCs w:val="60"/>
                          <w:lang w:val="en-US" w:eastAsia="zh-CN"/>
                        </w:rPr>
                        <w:t>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br w:type="page"/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-15591155</wp:posOffset>
                </wp:positionH>
                <wp:positionV relativeFrom="paragraph">
                  <wp:posOffset>911225</wp:posOffset>
                </wp:positionV>
                <wp:extent cx="24409400" cy="9885045"/>
                <wp:effectExtent l="0" t="0" r="12700" b="190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09400" cy="9885045"/>
                          <a:chOff x="-13699" y="1718"/>
                          <a:chExt cx="38440" cy="15567"/>
                        </a:xfrm>
                      </wpg:grpSpPr>
                      <pic:pic xmlns:pic="http://schemas.openxmlformats.org/drawingml/2006/picture">
                        <pic:nvPicPr>
                          <pic:cNvPr id="56" name="图片 3" descr="WOA20210819-17144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13699" y="10799"/>
                            <a:ext cx="38441" cy="6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文本框 4"/>
                        <wps:cNvSpPr txBox="1"/>
                        <wps:spPr>
                          <a:xfrm>
                            <a:off x="11361" y="11130"/>
                            <a:ext cx="8937" cy="59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8D2721A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360" w:lineRule="auto"/>
                                <w:jc w:val="left"/>
                                <w:textAlignment w:val="auto"/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 xml:space="preserve">【声明】 </w:t>
                              </w:r>
                            </w:p>
                            <w:p w14:paraId="0C5096C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360" w:lineRule="auto"/>
                                <w:jc w:val="left"/>
                                <w:textAlignment w:val="auto"/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 xml:space="preserve">本数字作品由稻壳儿提供，稻壳儿尊重知识产权，并注重保护原创设计师及用户享有的各项权利。更多优质内容前往：https://www.docer.com/?from=pinpai </w:t>
                              </w:r>
                            </w:p>
                            <w:p w14:paraId="0B18A336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360" w:lineRule="auto"/>
                                <w:jc w:val="left"/>
                                <w:textAlignment w:val="auto"/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郑重提醒：您对数字作品的使用行为应当遵循《WPS稻壳儿平台服务使用协议》（https://www.wps.cn/privacy/clean_docer）、《稻壳商用授权许可协议》（https://clientweb.docer.wps.cn/activity/commercialdocer-protocol-202201/）的相关约定，包括但不限于：</w:t>
                              </w:r>
                            </w:p>
                            <w:p w14:paraId="311F606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360" w:lineRule="auto"/>
                                <w:jc w:val="left"/>
                                <w:textAlignment w:val="auto"/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1、如您已购买稻壳个人商用特权，则您可在商用特权授权有效期内在《稻壳商用授权许可协议》中个人商用特权范围内使用数字作品，数字作品仅用于以自然人为主体从事的商业盈利行为。</w:t>
                              </w:r>
                            </w:p>
                            <w:p w14:paraId="057E558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360" w:lineRule="auto"/>
                                <w:jc w:val="left"/>
                                <w:textAlignment w:val="auto"/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2、如您代表您所在的组织已购买稻壳企业商用特权，则您所代表的组织可在商用特权授权有效期内在《稻壳商用授权许可协议》中企业商用特权范围内使用数字作品。</w:t>
                              </w:r>
                            </w:p>
                            <w:p w14:paraId="7E7D0A6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360" w:lineRule="auto"/>
                                <w:jc w:val="left"/>
                                <w:textAlignment w:val="auto"/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 xml:space="preserve">3、如您未购买任何稻壳商用特权（特别提示：稻壳会员及超级会员权益中不包含稻壳商用特权），则数字作品本身（包括但不限于文字模板、表格模板、演示模板等）及其包含的全部素材（包括但不限于字体、图片、图标、文本框、艺术字等）均不支持商用，仅能为您个人学习、研究或欣赏目的使用。 </w:t>
                              </w:r>
                            </w:p>
                            <w:p w14:paraId="1F056689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360" w:lineRule="auto"/>
                                <w:jc w:val="left"/>
                                <w:textAlignment w:val="auto"/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 xml:space="preserve">4、您不可将数字作品中的全部或部分内容用于复制再出售，或以出租、出借、转让、分销、发布等其他任何直接、间接方式提供给他人使用。 </w:t>
                              </w:r>
                            </w:p>
                            <w:p w14:paraId="0D7DE221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360" w:lineRule="auto"/>
                                <w:jc w:val="left"/>
                                <w:textAlignment w:val="auto"/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 xml:space="preserve">5、您不可将数字作品接入网站、平台等，或以任意方式为他人提供数字作品下载。 </w:t>
                              </w:r>
                            </w:p>
                            <w:p w14:paraId="767C6F37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360" w:lineRule="auto"/>
                                <w:jc w:val="left"/>
                                <w:textAlignment w:val="auto"/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6"/>
                                  <w:szCs w:val="16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6、数字作品中包含的内容仅供参考，稻壳儿不保证真实性、正确性、有效性、完整性和准确性，不代表稻壳儿的立场和观点，也不构成对您的任何建议。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图片 6" descr="WOA20210818-10434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690" y="14392"/>
                            <a:ext cx="1498" cy="14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图片 1" descr="稻壳新logo-标准版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522" y="1718"/>
                            <a:ext cx="2757" cy="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文本框 7"/>
                        <wps:cNvSpPr txBox="1"/>
                        <wps:spPr>
                          <a:xfrm>
                            <a:off x="11354" y="4255"/>
                            <a:ext cx="8847" cy="10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FFCD22A">
                              <w:pPr>
                                <w:pStyle w:val="2"/>
                                <w:kinsoku/>
                                <w:spacing w:line="240" w:lineRule="auto"/>
                                <w:ind w:left="0"/>
                                <w:jc w:val="left"/>
                                <w:textAlignment w:val="top"/>
                                <w:rPr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黑体" w:hAnsi="微软雅黑" w:eastAsia="黑体"/>
                                  <w:b/>
                                  <w:color w:val="222222"/>
                                  <w:kern w:val="24"/>
                                  <w:sz w:val="72"/>
                                  <w:szCs w:val="72"/>
                                </w:rPr>
                                <w:t>一站式办公内容服务平台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101" name="组合 14"/>
                        <wpg:cNvGrpSpPr/>
                        <wpg:grpSpPr>
                          <a:xfrm>
                            <a:off x="20374" y="15994"/>
                            <a:ext cx="2388" cy="456"/>
                            <a:chOff x="1412" y="9067"/>
                            <a:chExt cx="2388" cy="456"/>
                          </a:xfrm>
                        </wpg:grpSpPr>
                        <wps:wsp>
                          <wps:cNvPr id="103" name="文本框 2"/>
                          <wps:cNvSpPr txBox="1"/>
                          <wps:spPr>
                            <a:xfrm>
                              <a:off x="1412" y="9067"/>
                              <a:ext cx="2388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B3FB86E"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center"/>
                                  <w:textAlignment w:val="center"/>
                                  <w:rPr>
                                    <w:sz w:val="17"/>
                                    <w:szCs w:val="17"/>
                                  </w:rPr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32"/>
                                    <w:sz w:val="17"/>
                                    <w:szCs w:val="17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扫码了解更多特权</w:t>
                                </w:r>
                              </w:p>
                            </w:txbxContent>
                          </wps:txbx>
                          <wps:bodyPr wrap="square" rtlCol="0" anchor="ctr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4" name="图片 4" descr="扫码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71" y="9199"/>
                              <a:ext cx="180" cy="18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2" name="组合 21"/>
                        <wpg:cNvGrpSpPr/>
                        <wpg:grpSpPr>
                          <a:xfrm>
                            <a:off x="11268" y="6818"/>
                            <a:ext cx="8162" cy="2843"/>
                            <a:chOff x="17323" y="9022"/>
                            <a:chExt cx="8162" cy="2843"/>
                          </a:xfrm>
                        </wpg:grpSpPr>
                        <wpg:grpSp>
                          <wpg:cNvPr id="74" name="组合 74"/>
                          <wpg:cNvGrpSpPr/>
                          <wpg:grpSpPr>
                            <a:xfrm>
                              <a:off x="17323" y="9022"/>
                              <a:ext cx="8162" cy="1332"/>
                              <a:chOff x="16195" y="8670"/>
                              <a:chExt cx="8162" cy="1332"/>
                            </a:xfrm>
                          </wpg:grpSpPr>
                          <wpg:grpSp>
                            <wpg:cNvPr id="11" name="组合 5"/>
                            <wpg:cNvGrpSpPr/>
                            <wpg:grpSpPr>
                              <a:xfrm rot="0">
                                <a:off x="16195" y="9464"/>
                                <a:ext cx="8030" cy="538"/>
                                <a:chOff x="6351" y="5684"/>
                                <a:chExt cx="6812" cy="456"/>
                              </a:xfrm>
                            </wpg:grpSpPr>
                            <wps:wsp>
                              <wps:cNvPr id="29" name="文本框 6"/>
                              <wps:cNvSpPr txBox="1"/>
                              <wps:spPr>
                                <a:xfrm>
                                  <a:off x="9839" y="5684"/>
                                  <a:ext cx="934" cy="45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50AA7B7">
                                    <w:pPr>
                                      <w:pStyle w:val="2"/>
                                      <w:kinsoku/>
                                      <w:spacing w:line="240" w:lineRule="auto"/>
                                      <w:ind w:left="0"/>
                                      <w:jc w:val="center"/>
                                      <w:textAlignment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黑体" w:hAnsi="黑体" w:eastAsia="黑体"/>
                                        <w:color w:val="222222"/>
                                        <w:kern w:val="24"/>
                                        <w:sz w:val="20"/>
                                        <w:szCs w:val="20"/>
                                      </w:rPr>
                                      <w:t>图标</w:t>
                                    </w:r>
                                  </w:p>
                                </w:txbxContent>
                              </wps:txbx>
                              <wps:bodyPr wrap="square" rtlCol="0" anchor="ctr" anchorCtr="0">
                                <a:noAutofit/>
                              </wps:bodyPr>
                            </wps:wsp>
                            <wps:wsp>
                              <wps:cNvPr id="30" name="文本框 9"/>
                              <wps:cNvSpPr txBox="1"/>
                              <wps:spPr>
                                <a:xfrm>
                                  <a:off x="11014" y="5684"/>
                                  <a:ext cx="934" cy="45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6BC757A">
                                    <w:pPr>
                                      <w:pStyle w:val="2"/>
                                      <w:kinsoku/>
                                      <w:spacing w:line="240" w:lineRule="auto"/>
                                      <w:ind w:left="0"/>
                                      <w:jc w:val="center"/>
                                      <w:textAlignment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黑体" w:hAnsi="黑体" w:eastAsia="黑体"/>
                                        <w:color w:val="222222"/>
                                        <w:kern w:val="24"/>
                                        <w:sz w:val="20"/>
                                        <w:szCs w:val="20"/>
                                      </w:rPr>
                                      <w:t>图片</w:t>
                                    </w:r>
                                  </w:p>
                                </w:txbxContent>
                              </wps:txbx>
                              <wps:bodyPr wrap="square" rtlCol="0" anchor="ctr" anchorCtr="0">
                                <a:noAutofit/>
                              </wps:bodyPr>
                            </wps:wsp>
                            <wps:wsp>
                              <wps:cNvPr id="33" name="文本框 11"/>
                              <wps:cNvSpPr txBox="1"/>
                              <wps:spPr>
                                <a:xfrm>
                                  <a:off x="12136" y="5684"/>
                                  <a:ext cx="1027" cy="45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35CF671">
                                    <w:pPr>
                                      <w:pStyle w:val="2"/>
                                      <w:kinsoku/>
                                      <w:spacing w:line="240" w:lineRule="auto"/>
                                      <w:ind w:left="0"/>
                                      <w:jc w:val="center"/>
                                      <w:textAlignment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黑体" w:hAnsi="黑体" w:eastAsia="黑体"/>
                                        <w:color w:val="222222"/>
                                        <w:kern w:val="24"/>
                                        <w:sz w:val="20"/>
                                        <w:szCs w:val="20"/>
                                      </w:rPr>
                                      <w:t>文库</w:t>
                                    </w:r>
                                  </w:p>
                                </w:txbxContent>
                              </wps:txbx>
                              <wps:bodyPr wrap="square" rtlCol="0" anchor="ctr" anchorCtr="0">
                                <a:noAutofit/>
                              </wps:bodyPr>
                            </wps:wsp>
                            <wps:wsp>
                              <wps:cNvPr id="36" name="文本框 17"/>
                              <wps:cNvSpPr txBox="1"/>
                              <wps:spPr>
                                <a:xfrm>
                                  <a:off x="6351" y="5684"/>
                                  <a:ext cx="934" cy="45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17D73BF">
                                    <w:pPr>
                                      <w:pStyle w:val="2"/>
                                      <w:kinsoku/>
                                      <w:spacing w:line="240" w:lineRule="auto"/>
                                      <w:ind w:left="0"/>
                                      <w:jc w:val="center"/>
                                      <w:textAlignment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黑体" w:hAnsi="黑体" w:eastAsia="黑体"/>
                                        <w:color w:val="222222"/>
                                        <w:kern w:val="24"/>
                                        <w:sz w:val="20"/>
                                        <w:szCs w:val="20"/>
                                      </w:rPr>
                                      <w:t>模板</w:t>
                                    </w:r>
                                  </w:p>
                                </w:txbxContent>
                              </wps:txbx>
                              <wps:bodyPr wrap="square" rtlCol="0" anchor="ctr" anchorCtr="0">
                                <a:noAutofit/>
                              </wps:bodyPr>
                            </wps:wsp>
                            <wps:wsp>
                              <wps:cNvPr id="39" name="文本框 19"/>
                              <wps:cNvSpPr txBox="1"/>
                              <wps:spPr>
                                <a:xfrm>
                                  <a:off x="7491" y="5684"/>
                                  <a:ext cx="934" cy="45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51BEB1E">
                                    <w:pPr>
                                      <w:pStyle w:val="2"/>
                                      <w:kinsoku/>
                                      <w:spacing w:line="240" w:lineRule="auto"/>
                                      <w:ind w:left="0"/>
                                      <w:jc w:val="center"/>
                                      <w:textAlignment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黑体" w:hAnsi="黑体" w:eastAsia="黑体"/>
                                        <w:color w:val="222222"/>
                                        <w:kern w:val="24"/>
                                        <w:sz w:val="20"/>
                                        <w:szCs w:val="20"/>
                                      </w:rPr>
                                      <w:t>图表</w:t>
                                    </w:r>
                                  </w:p>
                                </w:txbxContent>
                              </wps:txbx>
                              <wps:bodyPr wrap="square" rtlCol="0" anchor="ctr" anchorCtr="0">
                                <a:noAutofit/>
                              </wps:bodyPr>
                            </wps:wsp>
                            <wps:wsp>
                              <wps:cNvPr id="40" name="文本框 20"/>
                              <wps:cNvSpPr txBox="1"/>
                              <wps:spPr>
                                <a:xfrm>
                                  <a:off x="8665" y="5684"/>
                                  <a:ext cx="934" cy="45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A399046">
                                    <w:pPr>
                                      <w:pStyle w:val="2"/>
                                      <w:kinsoku/>
                                      <w:spacing w:line="240" w:lineRule="auto"/>
                                      <w:ind w:left="0"/>
                                      <w:jc w:val="center"/>
                                      <w:textAlignment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黑体" w:hAnsi="黑体" w:eastAsia="黑体"/>
                                        <w:color w:val="222222"/>
                                        <w:kern w:val="24"/>
                                        <w:sz w:val="20"/>
                                        <w:szCs w:val="20"/>
                                      </w:rPr>
                                      <w:t>字体</w:t>
                                    </w:r>
                                  </w:p>
                                </w:txbxContent>
                              </wps:txbx>
                              <wps:bodyPr wrap="square" rtlCol="0" anchor="ctr" anchorCtr="0"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3" name="图片 24" descr="C:\Users\kingsoft\Desktop\图片1.png图片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6406" y="8670"/>
                                <a:ext cx="7951" cy="87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76" name="组合 76"/>
                          <wpg:cNvGrpSpPr/>
                          <wpg:grpSpPr>
                            <a:xfrm>
                              <a:off x="17336" y="10535"/>
                              <a:ext cx="5206" cy="1331"/>
                              <a:chOff x="24488" y="8671"/>
                              <a:chExt cx="5206" cy="1331"/>
                            </a:xfrm>
                          </wpg:grpSpPr>
                          <wpg:grpSp>
                            <wpg:cNvPr id="78" name="组合 5"/>
                            <wpg:cNvGrpSpPr/>
                            <wpg:grpSpPr>
                              <a:xfrm rot="0">
                                <a:off x="24488" y="9464"/>
                                <a:ext cx="5206" cy="538"/>
                                <a:chOff x="13386" y="5684"/>
                                <a:chExt cx="4416" cy="456"/>
                              </a:xfrm>
                            </wpg:grpSpPr>
                            <wps:wsp>
                              <wps:cNvPr id="93" name="文本框 13"/>
                              <wps:cNvSpPr txBox="1"/>
                              <wps:spPr>
                                <a:xfrm>
                                  <a:off x="13386" y="5684"/>
                                  <a:ext cx="934" cy="45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134CB8D">
                                    <w:pPr>
                                      <w:pStyle w:val="2"/>
                                      <w:kinsoku/>
                                      <w:spacing w:line="240" w:lineRule="auto"/>
                                      <w:ind w:left="0"/>
                                      <w:jc w:val="center"/>
                                      <w:textAlignment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黑体" w:hAnsi="黑体" w:eastAsia="黑体"/>
                                        <w:color w:val="222222"/>
                                        <w:kern w:val="24"/>
                                        <w:sz w:val="20"/>
                                        <w:szCs w:val="20"/>
                                      </w:rPr>
                                      <w:t>简历</w:t>
                                    </w:r>
                                  </w:p>
                                </w:txbxContent>
                              </wps:txbx>
                              <wps:bodyPr wrap="square" rtlCol="0" anchor="ctr" anchorCtr="0">
                                <a:noAutofit/>
                              </wps:bodyPr>
                            </wps:wsp>
                            <wps:wsp>
                              <wps:cNvPr id="97" name="文本框 22"/>
                              <wps:cNvSpPr txBox="1"/>
                              <wps:spPr>
                                <a:xfrm>
                                  <a:off x="14520" y="5684"/>
                                  <a:ext cx="934" cy="45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530D4F9">
                                    <w:pPr>
                                      <w:pStyle w:val="2"/>
                                      <w:kinsoku/>
                                      <w:spacing w:line="240" w:lineRule="auto"/>
                                      <w:ind w:left="0"/>
                                      <w:jc w:val="center"/>
                                      <w:textAlignment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黑体" w:hAnsi="黑体" w:eastAsia="黑体"/>
                                        <w:color w:val="222222"/>
                                        <w:kern w:val="24"/>
                                        <w:sz w:val="20"/>
                                        <w:szCs w:val="20"/>
                                      </w:rPr>
                                      <w:t>备课</w:t>
                                    </w:r>
                                  </w:p>
                                </w:txbxContent>
                              </wps:txbx>
                              <wps:bodyPr wrap="square" rtlCol="0" anchor="ctr" anchorCtr="0">
                                <a:noAutofit/>
                              </wps:bodyPr>
                            </wps:wsp>
                            <wps:wsp>
                              <wps:cNvPr id="98" name="文本框 27"/>
                              <wps:cNvSpPr txBox="1"/>
                              <wps:spPr>
                                <a:xfrm>
                                  <a:off x="15653" y="5684"/>
                                  <a:ext cx="934" cy="45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D43E950">
                                    <w:pPr>
                                      <w:pStyle w:val="2"/>
                                      <w:kinsoku/>
                                      <w:spacing w:line="240" w:lineRule="auto"/>
                                      <w:ind w:left="0"/>
                                      <w:jc w:val="center"/>
                                      <w:textAlignment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黑体" w:hAnsi="黑体" w:eastAsia="黑体"/>
                                        <w:color w:val="222222"/>
                                        <w:kern w:val="24"/>
                                        <w:sz w:val="20"/>
                                        <w:szCs w:val="20"/>
                                      </w:rPr>
                                      <w:t>组卷</w:t>
                                    </w:r>
                                  </w:p>
                                </w:txbxContent>
                              </wps:txbx>
                              <wps:bodyPr wrap="square" rtlCol="0" anchor="ctr" anchorCtr="0">
                                <a:noAutofit/>
                              </wps:bodyPr>
                            </wps:wsp>
                            <wps:wsp>
                              <wps:cNvPr id="99" name="文本框 44"/>
                              <wps:cNvSpPr txBox="1"/>
                              <wps:spPr>
                                <a:xfrm>
                                  <a:off x="16868" y="5684"/>
                                  <a:ext cx="934" cy="45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0EEB6BA">
                                    <w:pPr>
                                      <w:pStyle w:val="2"/>
                                      <w:kinsoku/>
                                      <w:spacing w:line="240" w:lineRule="auto"/>
                                      <w:ind w:left="0"/>
                                      <w:jc w:val="center"/>
                                      <w:textAlignment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黑体" w:hAnsi="黑体" w:eastAsia="黑体"/>
                                        <w:color w:val="222222"/>
                                        <w:kern w:val="24"/>
                                        <w:sz w:val="20"/>
                                        <w:szCs w:val="20"/>
                                      </w:rPr>
                                      <w:t>海报</w:t>
                                    </w:r>
                                  </w:p>
                                </w:txbxContent>
                              </wps:txbx>
                              <wps:bodyPr wrap="square" rtlCol="0" anchor="ctr" anchorCtr="0">
                                <a:noAutofit/>
                              </wps:bodyPr>
                            </wps:wsp>
                          </wpg:grpSp>
                          <pic:pic xmlns:pic="http://schemas.openxmlformats.org/drawingml/2006/picture">
                            <pic:nvPicPr>
                              <pic:cNvPr id="100" name="图片 24" descr="ico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/>
                              <a:srcRect l="62946" b="-274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4701" y="8671"/>
                                <a:ext cx="4883" cy="89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g:grpSp>
                        <wpg:cNvPr id="41" name="组合 41"/>
                        <wpg:cNvGrpSpPr/>
                        <wpg:grpSpPr>
                          <a:xfrm>
                            <a:off x="11378" y="5442"/>
                            <a:ext cx="10156" cy="1093"/>
                            <a:chOff x="18002" y="5815"/>
                            <a:chExt cx="10156" cy="1093"/>
                          </a:xfrm>
                        </wpg:grpSpPr>
                        <wps:wsp>
                          <wps:cNvPr id="44" name="文本框 43"/>
                          <wps:cNvSpPr txBox="1"/>
                          <wps:spPr>
                            <a:xfrm>
                              <a:off x="18020" y="5815"/>
                              <a:ext cx="9804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89E0BC1"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both"/>
                                  <w:textAlignment w:val="top"/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黑体" w:hAnsi="黑体" w:eastAsia="黑体"/>
                                    <w:b/>
                                    <w:color w:val="FF2832"/>
                                    <w:kern w:val="24"/>
                                    <w:sz w:val="32"/>
                                    <w:szCs w:val="32"/>
                                  </w:rPr>
                                  <w:t>5</w:t>
                                </w:r>
                                <w:r>
                                  <w:rPr>
                                    <w:rFonts w:ascii="黑体" w:hAnsi="黑体" w:eastAsia="黑体"/>
                                    <w:b/>
                                    <w:color w:val="222222"/>
                                    <w:kern w:val="24"/>
                                    <w:sz w:val="32"/>
                                    <w:szCs w:val="32"/>
                                  </w:rPr>
                                  <w:t>大模板库</w:t>
                                </w:r>
                                <w:r>
                                  <w:rPr>
                                    <w:rFonts w:ascii="黑体" w:hAnsi="黑体" w:eastAsia="黑体"/>
                                    <w:color w:val="D7D7D7"/>
                                    <w:kern w:val="24"/>
                                    <w:sz w:val="32"/>
                                    <w:szCs w:val="32"/>
                                  </w:rPr>
                                  <w:t xml:space="preserve"> |</w:t>
                                </w:r>
                                <w:r>
                                  <w:rPr>
                                    <w:rFonts w:ascii="黑体" w:hAnsi="黑体" w:eastAsia="黑体"/>
                                    <w:b/>
                                    <w:color w:val="D7D7D7"/>
                                    <w:kern w:val="24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/>
                                    <w:b/>
                                    <w:color w:val="FF2832"/>
                                    <w:kern w:val="24"/>
                                    <w:sz w:val="32"/>
                                    <w:szCs w:val="32"/>
                                  </w:rPr>
                                  <w:t>10</w:t>
                                </w:r>
                                <w:r>
                                  <w:rPr>
                                    <w:rFonts w:ascii="黑体" w:hAnsi="黑体" w:eastAsia="黑体"/>
                                    <w:b/>
                                    <w:color w:val="222222"/>
                                    <w:kern w:val="24"/>
                                    <w:sz w:val="32"/>
                                    <w:szCs w:val="32"/>
                                  </w:rPr>
                                  <w:t>大素材库</w:t>
                                </w:r>
                                <w:r>
                                  <w:rPr>
                                    <w:rFonts w:ascii="黑体" w:hAnsi="黑体" w:eastAsia="黑体"/>
                                    <w:color w:val="D7D7D7"/>
                                    <w:kern w:val="24"/>
                                    <w:sz w:val="32"/>
                                    <w:szCs w:val="32"/>
                                  </w:rPr>
                                  <w:t xml:space="preserve"> | </w:t>
                                </w:r>
                                <w:r>
                                  <w:rPr>
                                    <w:rFonts w:ascii="黑体" w:hAnsi="黑体" w:eastAsia="黑体"/>
                                    <w:b/>
                                    <w:color w:val="FF2832"/>
                                    <w:kern w:val="24"/>
                                    <w:sz w:val="32"/>
                                    <w:szCs w:val="32"/>
                                  </w:rPr>
                                  <w:t>千万</w:t>
                                </w:r>
                                <w:r>
                                  <w:rPr>
                                    <w:rFonts w:ascii="黑体" w:hAnsi="黑体" w:eastAsia="黑体"/>
                                    <w:b/>
                                    <w:color w:val="222222"/>
                                    <w:kern w:val="24"/>
                                    <w:sz w:val="32"/>
                                    <w:szCs w:val="32"/>
                                  </w:rPr>
                                  <w:t>文库资源</w:t>
                                </w:r>
                                <w:r>
                                  <w:rPr>
                                    <w:rFonts w:ascii="黑体" w:hAnsi="黑体" w:eastAsia="黑体"/>
                                    <w:color w:val="E7E6E6" w:themeColor="background2"/>
                                    <w:kern w:val="24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bg2"/>
                                      </w14:solidFill>
                                    </w14:textFill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/>
                                    <w:color w:val="D7D7D7"/>
                                    <w:kern w:val="24"/>
                                    <w:sz w:val="32"/>
                                    <w:szCs w:val="32"/>
                                  </w:rPr>
                                  <w:t xml:space="preserve">| </w:t>
                                </w:r>
                                <w:r>
                                  <w:rPr>
                                    <w:rFonts w:ascii="黑体" w:hAnsi="黑体" w:eastAsia="黑体"/>
                                    <w:b/>
                                    <w:color w:val="FF2832"/>
                                    <w:kern w:val="24"/>
                                    <w:sz w:val="32"/>
                                    <w:szCs w:val="32"/>
                                  </w:rPr>
                                  <w:t>60+</w:t>
                                </w:r>
                                <w:r>
                                  <w:rPr>
                                    <w:rFonts w:ascii="黑体" w:hAnsi="黑体" w:eastAsia="黑体"/>
                                    <w:b/>
                                    <w:color w:val="222222"/>
                                    <w:kern w:val="24"/>
                                    <w:sz w:val="32"/>
                                    <w:szCs w:val="32"/>
                                  </w:rPr>
                                  <w:t>项AI应用服务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4" name="文本框 12"/>
                          <wps:cNvSpPr txBox="1"/>
                          <wps:spPr>
                            <a:xfrm>
                              <a:off x="18002" y="6452"/>
                              <a:ext cx="10156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3D8B0CB">
                                <w:pPr>
                                  <w:pStyle w:val="2"/>
                                  <w:kinsoku/>
                                  <w:spacing w:line="240" w:lineRule="auto"/>
                                  <w:ind w:left="0"/>
                                  <w:jc w:val="both"/>
                                  <w:textAlignment w:val="top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20"/>
                                    <w:szCs w:val="20"/>
                                  </w:rPr>
                                  <w:t>资源全面、质量精美专业，提升工作学习质量与效率，打造极致高效的办公体验。稻壳儿，让办公更轻松。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227.65pt;margin-top:71.75pt;height:778.35pt;width:1922pt;z-index:251671552;mso-width-relative:page;mso-height-relative:page;" coordorigin="-13699,1718" coordsize="38440,15567" o:gfxdata="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K9NOOY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TVKdIA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IiIiJv///3wBAQEqAAAAAQAAAAAAAAAAAAAAAAAAAAAAAAAAAAAAAAAAAAAAAAAA&#10;AAAAAAAAAAAAAAAAAAAA8P///5/f39+nAAAA/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UVFQwMDAxBAQEBQf///ykBAQESAAAA+v//&#10;/+UBAQHK/f39t+Hh4doAAAD9AAAAAAAAAAAAAAAAAAAAAAAAAAAAAAAAAAAAAAAAAAAAAAAAAAAA&#10;AAAAAAAAAAAAAAAAAAAAAAAAAAAAAAAAAAAAAAAAAAAAAAAAAP8AAAEAKTEeAP3/MQD/AOAA29DU&#10;AQAA/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IyMjHf7+/sMAAAAeAAAAAAAAAAAA&#10;AAAAAAAAAAAAAAAAAAAAAAAAAAAAAAAAAAAAAAAAAAAAAAAAAAAAAAAAAAAAAAAAAAD+AQEBdN7e&#10;3pAAAAAAAAAAAAAAAAAAAAAAAAAAAAAAAAAAAAC4yWKP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FRUVDAwMDGkBAQFu////GwAAAAAAAAAAAAAAAAAAAAAAAAAAAAAAAAEBAf3///++&#10;/v7+gOHh4ccAAAAAAAAAAAAAAAAAAAAAAAAAAAAAAAAAAAAAAAAAAAAAAAAAAAAAAAAAAAAAAAAA&#10;AAAAAAAAAAAAAAAAAAAAAAAAAAAAAAD/KDFtAAAAhgAAAQwA///+AAABpQDw/GkB6dL1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EICAg&#10;MwAAABgAAAA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D8/PzJ5OTk9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///1sAAAAeAAAAAAAAAAAAAAAAAAAAAAAAAAAAAAAAAAAA&#10;AAAAAAAAAAAAAAAAAAAAAAAAAAAAAAAAAAAAAAAAAAAAAAAAAv///3UAAACQ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BwcHAkCAgIiAQEBBwAAAAAAAAAAAAAAAAAAAAAA&#10;AAAAAAAAAAAAAAAAAAAAAAAAAAAAAAAAAAAAAAAAAAAAAAAAAAAAAAAAAAAAAAAAAAAAAAAAAAAA&#10;AAAAAAAAAAAAAAAAAAAAAAAAAAAAAAAAAAAAAAAAAAAAAAAAAAAAAAAAAAAAAAAAAAAAAAAAAAAA&#10;AAAAAAAAAAAAAAAAAAAAAAAAAAAAAAAAAAAAAAAAAAAAAAAAAAAAAAABAQH++Pj45ejo6Os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ISEhJwEBAaT///8z////AAAAAAAA&#10;AAAAAAAAAAAAAAAAAAAAAAAAAAAAAAD///8DAAAARQMDAz4hISGG39/figAAAPkAAAAAAAAAAAAA&#10;AAAAAAAAAAAAAAAAAAAAAAAAAAAAAAAAAAAAAAAAAAAAAAAAAAAAAAAAAAAAAP8AAAIAJjJvAAAA&#10;iQAAAAUAAAAAAAAAAQAA/1wAEQQM/wIzXAHnzfY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///8Z&#10;AAAAAAAAAAAAAAAAAAAA7wEBAf0AAAAAAAAAAAAAAAAAAAAAAAAAAAAAAAAAAAAAAAAAAAAAAAAA&#10;AAAO////BgAAAAAAAAAZAAAAAQAAAP8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wc&#10;HCQGBgahAAAAM////wYAAAAAAAAAAAAAAAAAAAAAAAAAAAAAAAAAAAAAAAAAAAAAAAAAAAAAAAAA&#10;AAAAAAAAAAAAAAAAAAAAAAAAAAAAAAAAAAAAAAAAAAAAAAAAAAAAAAAAAAAAAAAAAAAAAAAAAAAA&#10;AAAAAAAAAAAAAAAAAAAAAAAAAAAAAAAAAAAAAAAAAAAAAAAAAAAAAAAAAAAAAAAAAAAAAAAAAAAA&#10;AAAAAAAAAAAAAAAAAAAAAAAA/goKCuchISF639/fo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Hx8fMgEBAbH///8bAAAAAAAAAAAAAAAAAAAA/wEBAfT////7AAAAAgAAAAkAAAAHAAAA&#10;AAAAAAD///8HAAAAfyIiIiHe3t5nAAAA+wAAAAAAAAAAAAAAAAAAAAAAAAAAAAAAAAAAAAAAAAAA&#10;AAAAAAAAAAAAAAAAAAAAAP8AAAIAJzFsAAH/iAAAAQUAAAAAAAAAAAAAAAAAAQEBAP//UAAOAJ7/&#10;/CpkAevW9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QAAAAAAAAAAAAAAAPv7+zfk5OTcAAAAAAAA&#10;AAAAAAAAAAAAAAAAAAAAAAAAAAAAAAAAAAAAAAAAIiIitAAAAEo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xsbHAICAqb///8b&#10;AAAAAAAAAAAAAAD/AQEBtf39/Z/9/f3KDg4O6/r6+gj+/v4fAAAASwAAAGv///8bAAAAAAAAAAL/&#10;//9fIiIi4d7e3oIAAAD/AAAAAAAAAAAAAAAAAAAAAAAAAAAAAAAAAAAAAAAAAAAAAAAAAAAAAAAA&#10;AAAAJzNtAAH+igAAAQYAAAAAAAAAAAD//+UAAAAaAAAAAAABAQEAAABXABIIAP8EM2IB5832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QAAAE4BAQEBAAAAAAAAAAAAAAAA&#10;AAAAAAAAAAAAAAAAAAAAAAAAAAABAQEBAAAAAAAAAAAAAAAAAAAAAAAAAAAAAAAAAAAAAAAAAAAA&#10;AAAAAAAAAAAAAAAAAAAAAQEBAQAAAAABAQEBAAAAAAAAAAAAAAAAAAAAAAAAAAAAAAAAAAAAAAAA&#10;AAAAAAAAAAAAAAAAAAAAAAAAAQEBAQAAAAAAAAAAAAAAAAAAAAAAAAAAAAAAAAAAAAAAAAAAAAAA&#10;AAAAAAAAAAAAAAAAAAAAAAAAAAAAAAAAAAAAAAAAAAAAAQEBMAICAiIAAADV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C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5&#10;hkZ5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MDAxz+/v43AAAAAAAAAAAAAAAAAAAAAAAAAAAAAAAAAAAAAAAAAAAA&#10;AAAAAAAAAAAAAAAAAAAAAAAAAAAAAAAAAAAAAAAAAAAAAAAAAAAAAAAAAAAAAAAAAAAAAAAAAAAA&#10;AAAAAAAAAAAAAAAAAAAAAAAAAAAAAAAAAAAAAAAAAAAAAAAAAAAAAAAAAAAAAAAAAAAAAAAAAAAA&#10;AAAAAAAAAAAAAAAAAAAAAAAAAAAAAAAAAAAAAAAAAAAAAAAAAAAAAAAAAAAAAAAACgAAAEwAAADR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DBgYGlAAAACYAAAAAAAAAAAEBAewBAQFm3d3dsgAAAP4A&#10;AAAAAAAAAAAAAPoAAADTAAAA0xwcHJoFBQWOAAAAXgAAAAAAAAABAAAAfCIiIsTe3t69AAAAAAAA&#10;AAAAAAAAAAAAAAAAAAAAAAAAAAAAAAAAAAAAAAAA/wAAAQAmMnAAAf+JAP8ABAABAAAAAAAAAAD/&#10;wAD/AlUAAf91AAAAcgD//wMAAQEBAAD/VgAPAAX/ADNdAefN9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////8BAQEBAAAAAP7+/gAAAAAAAAAAAAAAAAAA&#10;AAAA/ycnDQABCyYA/fwEAAAAAAAAAAAAAAAAAAAAAAAAAAAAAAAAAAAAAAAAAAAAAAAAAAAAAAAA&#10;AAAAAAAAAAAAAAAAAAAAAAAAAAAAAAAAAAAAAAAAAAAAAAAAAAAAAAAAAAAAAAAAAAAAAAAAAAEC&#10;/gAAA98B2s3sAAAAAAAAAAAAAAAA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9/f0MAQEBAQAA&#10;AAAAAAAAAQEB6wAAAMwAAAAAAAAAAAAAAAAAAAAAAAAAAAAAAAAAAAAAAAAAAAAAAAAAAAAAAAAA&#10;AAAAAAAAAAAAAAAAAAAAAAAAAAAAAAAAAAAAAAH///83AAAAEQAAAAAAAAAAAQEBwAAAAPcAAAAA&#10;AAAAAAAAAAAAAAAAAAAAAAAAAAAAAAAAAAAAAAAAAAAAAAAAAAAAAAAAAAAAAAAAAAAAAAAAAAAA&#10;AAAAAAAAAAAAABv///8uAAAAAAAAAAABAQEN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IiIiQQAA&#10;AEn///8AAAAAAAAAAPEBAQFY3d3dvgAAAAAAAAAAAAAAAAAAAAAAAAAAAAAAAAAAAADk5OTuAAAA&#10;ZiEhIQAAAABeAAAAAP///wMAAAB/JCQkxNzc3PkAAAAAAAAAAAAAAAAAAAAAAAAAAAAAAAAAAAAA&#10;/wAAAgAoMmoAAP+IAP8ABAAAAAAAAAAAAAD/wAD7/VcB3c/s/wAzfAAn/wEAAQFxAAAABAABAQEA&#10;//9RAA4Anv/+LmMB6dL1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EBAQEBAAAAAAAA&#10;AAAAAAAAAQEBRd7e3vEAAAAAAAAAAAAAAAAAAAAAAAAAAAAAAAAAAAAAAAAAAAAAAAAAAAAAAAAA&#10;AAAAAAAAAAAAAAAAAAAAAAAAAAAAAAAAAAAAAAAAAAAAAAAAAAAAAAAAAAAAAAAAAAAAAAAAAAAA&#10;AAAAAAAAAAAAAAAAAAAAAAAAAAAAAAAAAAAAAAAAAAAAAAAAAAAAAAAAAAAAAAAAAAAAAAAAAAAA&#10;AAAAAAAAAAAAAAAAAAAAAAAAAAAAAAAAAAAAAAAAACIiIuEBAQEeAAAAAAEBAQH///8B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AQEBAAAAAAAAAAAAAAAAAAAAAAAAAAAAAAAA/yUyKQABAKUAAAAtAAMEBAAAAAAAAAAAAAAA&#10;AAAAAAAAAAAAAAAAAAAAAAAA////AAEBAQAAAAAAAAAAAAAAAAAAAAAAAAAAAAAAAAAAAAAAAAAA&#10;AAAAAAAAAAAAAAAAAP///wABAQEAAAAAAAAAAAD///4AAP/g/ycyZQHZzr4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BSEhIUABAQEVAAAAAQAAAAAAAAAAAAAAAAAAAAAAAAAAAAAAAAAAAAAAAAAAAAAAAAAAAAAA&#10;AAAAAAAAAAAAAAAAAAAAAAAAAAAAAAAAAAAAAAAAAAAAAAAAAAAAAAAAAAAAAAAAAAAAAAAAAAAA&#10;AAAAAAAAAAAAAAAAAAAAAAAA////+gAAAMrf39/h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Mze3t5LAAAAAAAAAAAAAAAA&#10;AAAAAAAAAAAAAAAAAAAAAAAAAAAAAAAAAAAAAAAAAAAAAAAAAAAAAAAAAAAAAAAAAAAAAAAAAAAA&#10;AAADIiIiv////zwAAAAAAAAAAP///2Hf39/hAAAAAAAAAAAAAAAAAAAAAAAAAAAAAAAAAAAAAAAA&#10;AAAAAAAAAAAAAAAAAAAAAAAAAAAAAAAAAAAAAAAAAAAAAAAAAAAhISFdAAAAoQAAAAAAAAAAAAAA&#10;AQAAAAAAAAAAAAAAAAAAAAAAAAAAvscoWQ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///2cAAAAFAAAAAAAAAAACAgKG&#10;3d3dvgAAAAAAAAAAAAAAAAAAAAAAAAAAAAAAAAAAAAAAAAAAAAAAAAAAAPoBAQFvAAAAOv///yQA&#10;AAAAAQEBOPr6+jQAAADFAAAAAAAAAAAAAAAAAAAAAAAAAAAAAAAAAAAAAAAoMWsAAP+LAP8ABQAA&#10;AAAAAAAAAP//xgAB91QB3djtAAAAAAEAzfv/2QB6ACcyAAABAHUAAAAAAAEBAQAAAFcAEQP+/wUc&#10;YwHk5Pc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ICAAAAAAAAAAAAAAAAAAADAIkAAAAxAAAAAAAAAAAAAAAAAAAAAAAAAAAAAAAAAAAAAAAAAAAA&#10;AAAAAAEBAQAAAAAAAAAAAAAAAAAAAAAAAAAAAAAAAAAAAAAAAAAAAAAAAAAAAAAAAAAAAAAAAAAA&#10;AAAAAAAAAAAAAAAAAAAAAQECAAAAIgAAAJb/AAAsAQAA/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GxsbHAcHB7H///8x////AAAA&#10;AAAAAAAAAAAAAAAAAAAAAAAAAAAAAAAAAAAAAAAAAAAAAAAAAAAAAAAAAAAAAAAAAAAAAAAAAAAA&#10;AAAAAAAAAAAAAAAAAAAAAAAAAAAAAAAAAAAAAAAAAAAAAAAAAAAAAAAAAAAAAAAAAAAAAAAAAAAA&#10;AAAAAAAAAAAAAAD2IiIidd7e3p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8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AgIAgAAABKAAAAAAAAAAABAQHh7+/vmQAAAAAAAAAAAAAAAAAAAAAAAAAAAAAAAAAA&#10;AAAAAAAAAAAAAAAAAAAAAAAA3t7e8SEhIYkAAACbAAAAAP///wQEBAROAAAAxQAAAAAAAAAAAAAA&#10;AAAAAAAAAAAAAAAAAP8nMnAAAACKAP//BAAAAAAAAAAAAAEAwgD0+VIB5NjuAAAAAAAAAAAAAAAA&#10;AQAA/P/ZzncAJzIAAAAAcgAA/wIAAQEBAP8AWAAMFQX/GRdfAefN9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/////AAAAAAEBAQE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P////8B&#10;AQEB/////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gIs////CQAAAAAAAAAA////&#10;u+7u7vIAAAAAAAAAAAAAAAAAAAAAAAAAAAAAAAAAAAAAAAAAAAAAAAAAAAAAAAAAAAAAAAD///+9&#10;AgIC8f///w8AAAAA////NgAAAAAAAAAAAAAAAAAAAAAAAAAA/wAAAgAmMmkAAQCJAP//BAAAAAAA&#10;AAAAAAEAwQD5+1gB5NbuAAAAAAAAAAAAAAAAAAAAAAAAAAABAAD//9kBewAn/wEAAAFxAAAAAwAB&#10;AQEA//9TAA7//f8AM2IB5832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QEBAQAAAAAAAAAAAAAA&#10;AAAAAAAAAAAAAAAAAAAAAAAAAAAAAAAAAAAAAAAAAAAAAAAAAAAAAAAAAAAAAAAAAAAAAAAAAAAA&#10;AAAAAAAAAAAAAAAAAAAAAAAAAAAAAAAAAAAAAAAAAAAAAAAAAAAAAAAAAAAAAAAAAAAAAAAAAAAA&#10;AAAAAAAAAAAAAAAAAAAAAAAAAP8AAAIAKCgRAP4HCAADBP4A+/H1Adzc8gAAAAAAAAAAAAAAAAAA&#10;AAAAAAAAAAAAAAAAAAAAAAAAAAAAAAAAAAABAQEBAAAAAAEBAQ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QEB/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/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////8AAAAAAQEBAQAAAAAAAAAAAAAAAAAAAAAA&#10;AAAAAAAAAAAAAAAAAAAAAAAAAAAAAAAAAAAAAAAAAAAAAAAAAAAAAAAAAAAAAAAAAAAAAAAAAAAA&#10;AAAAAAAAAAAAAAAAAAAAAAAAAAAAAAAAAAAAAAAAAAAAAAAAAAAAAAAAAAAAAAAAAAAAAAAA/wAz&#10;BQAm/lgAAgFaAAAALwACABEA//78AAMO6v8nMsUAAP6ZAdnQxQAAAAAAAAAAAAAAAAAAAAAAAAAA&#10;AAAAAAAAAAAAAAAA/////wEBAQH/////AQEB/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QUFA0NDQ1eAQEBMv///wQAAAAAAAAAAAAAAAAAAAAAAAAAAAAAAAAAAAAAAAAAAAAAAAAAAAAA&#10;AAAANgAAAAAAAAAAAAAAAP///w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//&#10;/wkAAAAAAAAAAAAAAAAAAADxAAAAAAAAAAAAAAAAAAAAAAAAAAAAAAAAAAAAAAAAAAAAAAAAAAAA&#10;AAAAAAAAAAAAAAAAAOfn5/khISH3AAAAAAAAAAABAQEJAAAAAAAAAAAAAAAAAAAAAP8mMlcAAv6P&#10;AP8ABQAAAAAAAAAAAAABxQD2+04B4tPvAAAAAAAAAAAAAAAAAAAAAAAAAAAAAAAAAAAAAAAAAAAA&#10;AAAAAQDN+//YAHYAJzL/AAAAcQABAAMAAAAAAAEAWwAMFvYAAORm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CAgIAgCAgKp////SP///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CAgL9////AAAAAAAAAAAA////+wAAAAAAAAAA&#10;AAAAAAAAAAAAAAAAAAAAAAAAAAAAAAAAAAAAAAAAAAAAAAAAAAAAAAAAAAAAAAAAAAAAAAAAAAAA&#10;AAAAAAAAAAAAAAAAAAAAAAAAAAAAAAAAAAAAAAAAAAAAAAAAAAAAAAAAAAAAAAAAAAAAAAAAAAAA&#10;AAAAAAAAAAAAAAAAAAAAAAAAAAAAAAAAAAAAAAAAAAAAAAAAAAAAAAAAAAAAAAEBAfz///8AAAAA&#10;AAAAAAD////6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xAAAAAAAAAAAAAAAAAAAAFwAAAAAAAAAA&#10;AAAAAAAAAAAAAAAAAAAAAAAAAAAAAAAAAAAAAAAAAAAAAAAAAAAAAAAAAAAUFBQKAQEBDf///wAA&#10;AAAAAAAA8QAAAAAAAAAAAAAAAAAAAAAAAgBwAP8ABQAAAAAAAAAAAAEAwgD5+lcB4tTvAAAAAAAA&#10;AAAAAAAAAAAAAAAAAAAAAAAAAAAAAAAAAAAAAAAAAAAAAAAAAAABAAD+/9nOeQAoMQEAAAFvAAAA&#10;BAAAAAAA/wBW/ykxhQHXz+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yQvMQAE&#10;AbQAAAAaAAAAAAD///8AAQEBAAAAAAAAAAAAAAAAAAAAAAABAQIAAABdAAb+Gf8gMFYB4NDw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+/v4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A////SAAAAAAAAAAAAAAAAAAAAAAAAAAAAAAAAAAAAAAAAAAAAAAAAAAAAAAAAAAAAAAA&#10;AAAAAAAAAAAAAAAAAAAAAAABAQH6BAQE/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IC4f39/dkAAAAnAAAA/v///74AAAAAAAAAAAAAAAAAAAAAAAAAAAAAAAAAAAAAAAAAAAAA&#10;AAAAAAAAAAAAAAAAAAAAAAAAAAAAAAAAAAAAAAAAAAAAAAAAAAAAAAAAAAAAAAAAAAAAAAAAAAAA&#10;AAAAAAAAAAAAAAAAAAAAAAAAAAAAAAAAAAAAAAAAAAAAAAAAAAAAAAAAAAAAAAAAAAAAAAAAAAAA&#10;AAAAAAAAAAAAAAAAAAAAAAAAAAAAAADMAAAA7wAAABEBAQH8AQEBv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/////wEBAQEAAAAAAAAAAAAAAAAAAAAAAAAAAAAA&#10;AAAA////AAEBAQABACX/JzHEAAAAAAAAAAAAAAAAAAAAAAAAAAAAAAAAAAAAAAAAAAAAAAAAAAAA&#10;AAAAAAAAAAAAAAAAAAAAAAAAAAAAAAAAAAAAAAAAAAAAAAAAAAAAAAAAAAAAAAAAAAD/ACYAAQAA&#10;AAAAAAAAAAAAAAAAAAAAAAAAAAAAAAAAAAAAAAAAAAAAAAAAAAAAAAAAAAD/////AQEBAQ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JgAAAAAAAAAA&#10;AAAAAAAAAAAAAAAAAAAAAAAAAAAAAAAAAAAAAAAAAAAAAAAAAAAAAAAAAAAAAAAAAAAAAAAAAAAA&#10;AAAA////Bf39/QM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Nzc3PIiIiJHAAAA&#10;Wv///93g4OCuAAAAAAAAAAAAAAAAAAAAAAAAAAAAAAAAAAAAAAAAAAAAAAAAAAAAAAAAAAAAAAAA&#10;AAAAAAAAAAAAAAAAAAAAAAAAAAAAAAAAAAAAAAAAAAAAAAAAAAAAAAAAAAAAAAAAAAAAAAAAAAAA&#10;AAAAAAAAAAAAAAAAAAAAAAAAAAAAAAAAAAAAAAAAAAAAAAAAAAAAAAAAAAAAAAAAAAAAAAAAAAAA&#10;AAAAAAAA3t7e2yAgIEMBAQFK/v7+xuDg4M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OHh4dkhISHpAAAA&#10;FwAAAAAAAABDISEhHt/f3+EAAAAAAAAAAAAAAAAAAAAAAAAAAAAAAAAAAAAAAAAAAAAAAAAAAAAA&#10;AAAAAAUFBVn+/v4IAAAAAAAAAAD////BAAAAAAAAAAAAAAAAAAAAAAABALgA/wBqAAAAAAAAAAAA&#10;Af+D/yYy9gHazpUAAAAAAAAAAAAAAAAAAAAAAAAAAAAAAAAAAAAAAAAAAAAAAAAAAAAAAAAAAAAA&#10;AAD/JzE0AAABrQAAAA0AAAAAAAEBAQAAAN4A+e/Z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QAAAAAAAAAAAAAA&#10;AAAAAAAAAAAAAAAAAAAAAAAAAAAAAAAAAAAAAAAAAAAAAAAAAAAAAAAAAAAAAAAAAAAAAAAAAAAA&#10;AAAAAAAAAAAAAAAAAAAAAAAAAAAAAAAAAAAAAAAAAAAAAAAAAAAAAAAAAAAAAAAAAAAAAAAAAAAA&#10;AAAAAAAAAAAMCWcAAP8vAAAAAAABAQEA////AAEAvAD+/YIA8gTOAAP3CAALCEkA/wCBAAEAIwAA&#10;AAAAAAABAP4BYf8mMJ8B2tDLAAAAAAAAAAAAAAAAAAAAAAEBAQ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EBAQEAAAAAAAAAAAICAgAAAAAAAAAAAAAAAAAAAP/6AAEBAQAAAAAAAAELAAEAOwAAAAAAAAAA&#10;AAAAAAAAAAAAAAAAAAAAAAAAAAAAAAAAAAAAAAAAAAAAAAAAAAAAAAAAAAAAAAAAAAAAAAAAAAAA&#10;AAAAAAAAAAAAAAAA////AAEBAQAAAAAAAAAAAAAAAAAAAAAAAP//AP0A+wAAAAAAAAAAAAAAAAAA&#10;AAAAAAAAAAAAAAAAAAAAAAAAAQEBAQ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D///9ZAQEBwAAAAAAAAAAAAAAAAAAA&#10;AAAAAAAAAAAAAAAAAAAAAAAAAAAAAAAAAIUAAABiAAAAAAAAAAH///8B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3t7e4gAAAIgAAAAAAAAAAAAAAAAAAAAAAAAAAAAAAAAA&#10;AAAAAAAAAAAAAAAAAAAAAAAAAAAAAAAAAAAAAAAAAAAAAAAAAAAAAAAAAAAAAAAAAAAAAAAAAAAA&#10;AAAAAAAAAAAAAAAAAAAAAAAAAAAAAAAAAAAAAAAAAAAAAAAAAAAAAAAAAAAAAAAAAAAAAAAAAAAA&#10;AAAAAAAAAAAAAAAAAAAAAAAAAAAAAAAAAAAAAAAAAAAAAAAAAAAAAADg4ODQAAAA0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8AAAMAAP9iAAAAAAAAAAAAAAAAAAEB&#10;rgD06l0B5OT3AAAAAAAAAPYAAACl/yQzyAAD/7oAAQAiAAAAAAABAAgAAQNdAAAAy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QEB&#10;AQAAAAAAAAAAAAAA79/f3+kAAAAAAAAAAAAAAAAAAAAAAAAAAAAAAAAAAAAAAAAAAAAAAAAhISH2&#10;AQEBAQAAAAD/////AAAAAAAAAAAAAAAAAAAAAAAAAAAAAAAAAAAAAAAAAAAAAAAAAAAAAAAAAAAA&#10;AAAAAQEBA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EBAQEAAAAAAAAAAP///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B&#10;AQE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OPj49QjIyOT////&#10;eQAAAAEAAAAF////jSEhISL4+PiD5+fn7AAAAAAAAAAAAAAAAAAAAAAAAAAAJCQkQP7+/pUAAAAq&#10;AAAAAAAAAAD////t/Pz8fAAAAP4AAAAAAAAAAAAAAAAAAAAAAAAAAAHXzef/KDZOAAD8tQAAADcA&#10;AAAAAAEBBwD//5MAJzEEANnPlwAAAAAAAAAAAAAAAAAAAAAAAAAAAAAAAP8oMjMA//+xAAEBGwAA&#10;AAAAAAAAAP8A7AAA/lAB2tDF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AAAAAAAAAAAAAAAAAAAA&#10;AAAAAAAAAAAAAAAAAAAAAAAAAAAAAAAAAAAAAAAAAAAAAAAAAAAAAAAAAAAAAAAAAAAAAAAAAAAA&#10;AAAAAAAAAAAAAAAAAAAAAAAAAAAAAAAAAAAAAAAAAAAAAAAAAAAAAAAAAAAAAAAAAAAAAAAAAAAA&#10;BP4cAP8CBAABAAAAAAAAAAAA2wDaAN0AAAAAAAAAAAAAAAAAAAAAAAAAAAAAAAAAAf+4AP8BAAAA&#10;AAAAAAAAAAABHQAAKgMAANb9AAAAAAAAAAAAAAAAAQEB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29vaFCAgILAEBAU4AAAAAAQEBA////20JCQlT&#10;ISEhrwEBAb/+/v7l////CgMDAygAAABS/v7+PQAAAAcAAAAAAAAAAP////f///9j4+Pj3QAAAAAA&#10;AAAAAAAAAAAAAAAAAAAAAAAAAAAAAAAB2Mrt/yEsTwAGBa4AAQE6AAAAAAABAQcA/wCO/ycx/wDZ&#10;z5kBAAD/AAAAAAAAAAAAAAAA/yQvMQAAALMAAQEZAAAAAAAAAAAAAADoAP7/VwHb0MU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/wMCAAD/AAAAAAAAAAAAAP///QAA&#10;zv8AAAAAAAAAAAAAAAAAAAAAAAAAAAAAAAAA+/39AAQEAAAAAAAAAAAAAAAAA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5+fn9hgYGGQKCgqn////QgEBAQEBAQEBAAAAGwEBAWwAAABsAgICAAAAAAAAAAAA/////wEB&#10;AQEAAAAAAAAAAAAAAPMBAQF239/fsQAAAAAAAAAAAAAAAAAAAAAAAAAAAAAAAAAAAAAAAAAAAAAA&#10;AAHf1On/JzFVAAAArAAAADkAAAAAAAEACAD/AJAAJjD8/9rQnQEAAP8AAAAA/ykzMgD//68AAAAZ&#10;AAAAAAAAAAAA/wDsAP3/WAHcz8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7+6AADAv0AAAACAAAAAAABASIAIywZAN3U4wAAAAAAAAAAAAAAAAAAAAAAAAAA&#10;AAIEOwAAAAAAAAAAAAAAAAAAAOYAANb+AAAAAAAAAAAAAAAAAAAAAAAAAAAAAAAAAAAAAAAAAAAA&#10;AAAAAAAAAAAAAO56Z78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o6OjrGRkZ&#10;TggICIgAAABnAAAABgAAAAAAAAAAAAAAAAAAAAAAAAAAAAAAAAAAAAAAAAAAAAAAAP///94BAQFm&#10;3t7evQAAAAAAAAAAAAAAAAAAAAAAAAAAAAAAAAAAAAAAAAAAAAAAAAAAAAAAAAAAAdnP5v8jLlAA&#10;BAOzAAEBNgAAAAAAAQEHAAABkwAoMgIA2M6a/yQuMgD+/7AAAQAdAAAAAAAAAAAAAP/uAP8CUQHc&#10;zs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OA9UA&#10;9f7qAAABGwAAAAAAAAATAAQGeP8AAG0BAAD+AAAAAAAAAAAAAAAA/ygoEwD/AHkAAAAAAAAAAAAA&#10;AAAAAQDDAQAA/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////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Ofn5/YAAABvICAgpQICAnT///9BAQEBEgAAAAEA&#10;AAAAAAAAAAAAAAABAQH8AAAA2wAAAKT///+X39/f8AAAAAAAAAAAAAAAAAAAAAAAAAAAAAAAAAAA&#10;AAAAAAAAAAAAAAAAAAAAAAAAAAAAAAAAAAAB3dLq/yMuTQAFBLAAAAA5AAAAAAABAAgA/wCR/ycz&#10;HQAB/2MAAAAZAP///wABAQEAAP/pAPwAVwHczc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Bzc37/yczpAAB/3cAAAAAAP///wABAWYAJzII//wA&#10;hwDdAeEAGQAFAA0AMgAA/4wAAP8uAAABAAAAAAAAAP/6AP4BpQAAAAAAAAAAAAAAAAAAAAAAAAAA&#10;/////wEBAQ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EB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/+Dg4MkAAABWGxsbGwcHBy7///8pAgICEv////v////kAwMDzvHx8drr6+v0AAAA&#10;AAAAAAAAAAAAAAAAAAAAAAAAAAAAAAAAAAAAAAAAAAAAAAAAAAAAAAAAAAAAAAAAAAAAAAAAAAAA&#10;AAAAAAHd0ur/Ji9VAAIDqwAAADkAAAAAAAEACAAA/3wAAAAAAAAAAAAAAAAA/wDrAAD+WQHc0c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x4eHicEBAQiAQEB2N3d3d4AAAD+AAAAAAAAAAAAAAAAAAAAAAAAAAAAAAAA&#10;AAAAAAD9+5QABARYAAAAHwABAQEAAAAEAAD/YQAEAVMAKP/oAP8ABAAB/xwAAAEHAAEBAAAAAAAA&#10;AAD/AP8BtgDZzsAAAAAAAAAAAAAAAAAAAAAAAAAAAAEBAQ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/+Xl5eQAAADkAAAAtgAAAAAAAAAAAAAAAAAAAAAAAAAAAAAAAAAAAAAAAAAAAAAAAAAAAAAA&#10;AAAAAAAAAAAAAAAAAAAAAAAAAAAAAAAAAAAAAAAAAAAAAAAAAAAAAAAAAAAAAAAAAAAAAdrR5f8g&#10;KlIABweyAAEBNQAAAAAAAAAAAAAAAAAAAAAAAAHxAP8AUwHa0cM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ICAgCAICApcA&#10;AABbAAAABf////kiIiKW3t7eeAAAAPoAAAAAAAAAAAAAAAAAAAAAAAAAAAAAAAAB3NLk/ykwZQD/&#10;Aq8AAAALAAAAAAABAQEAAAAPAAAADwABAAAAAAEAAAAAAAAAAAAAAAAAAAD/1gAAAGsBAAD+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gIA&#10;AAAAAAAAAAAAAAAA////uQEBASYAAAABAAAAAAAAAAAAAAAAAAAAAAAAAAAAAAAAAAAAAAAAAAAB&#10;AQEBAAAAAAAAAAAAAAAAAAAAAAAAAAAAAAAAAAAAAAAAAAAAAAAAAAAAAAAAAAAAAAAAAAAAAAAA&#10;AAAAAAAAAAAAAAAAAAAAAAAAAAAAyN7e3vI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/////AAAAAAAAAAAAAAAAAAAAAAAAAAAAAAAAAAAAAAAAAAAAAAAA&#10;AAAAAAAAAAAAAAAA/////wEBAQ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4Nbo/yQxSwAEALMAAAA3AAAAAAD///8AAQDq&#10;AP0AVwHcz8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/AAAAAAAAAAAAAAAAAAAAAAAAAAAAAAAAAAAAAAAAAAAAAAAAAAAAAAAAAAAAAAAAAAAAAAAA&#10;AAAAAAAAAAAAAAAAAAAAAAAAFRUVDAICAqH///9RAQEBAQAAAAD///8GAAAAbyIiIg/e3t5pAAAA&#10;+gAAAAAAAAAAAAAAAAAAAAAAAAAAAAAAAAHX0Lv/KDFLAAABoQAAAB8A////AAEBAQAAAAAA////&#10;AAEBAQAAAAAA///+AAEBvgD/AF8B2c/mAAAAAAAAAAAAAAAAAAAAAAAAAAAAAAAA/////wEBAQ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/////wEBAQEAAAAA/v7+AAAAAAAAAAAAAAAAAN/f33UgICC3AAAAHgAA&#10;AAAAAAAAAAAAAAAAAAAAAAAAAAAAAAAAAAAAAAAAAAAAAAAAAAAAAAAAAAAAAAAAAAAAAAAAAAAA&#10;AAAAAAAAAAAAAAAAAAAAAAAAAAAAAAAAAAAAAAD///8AAAAAAAAAAAAAAAAAAQEB8PPz87cAAAD/&#10;AAAAAAAAAAAAAAAAAAAAAAAAAAAAAAAAAAAAAAAAAAD/////AQEBAQ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QEBAQAAAAAA&#10;AAAAAAAAAAAAAAAAAAAAAAAAAAAAAAAAAAAAAAAAAAAAAAAAAAAAAAAAAAEBAQ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Hcz+v/Iy5OAAQEcwAB/zwAAQHfAPz8jgHc0s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QAAAAAAAAAAAAAAAAAAAAAAAAAAAAAA&#10;AAAAAAAAAAAAAAAAAAAAAAAAAAAAAAAAAAAAAAAAAAAAAAAAAAAAAAAAAAAAFBQUDQwMDJsAAABR&#10;AQEBAQAAAAAAAAAAAQEBAQAAAAH///9hIiIi+v7+/nHg4OD4AAAAAAAAAAAAAAAAAAAAAAAAAAAA&#10;AAAAAdjPwf8pKTkA/ghpAAEBVgAAABwA/wAIAAEB/gD/APYAAQDWAAH/mQD066oB5OT3AAAAAAAA&#10;AAAAAAAAAAAAAAAAAAAAAAAAAAAAAAEBAQ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/ICAIAAgRawD/AEIAAQAGAAAAAAAAAAAAAAAAAAAAAAAAAAAA&#10;AAAAAAAAAAAAAAAAAAAAAAAAAI38+B6W/vk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ISEhPQEBAXAAAADa9fX1hOnp6fUAAAAAAAAAAAAAAAAAAAAAAAAAAAAAAAAAAAAAAAAAAAAA&#10;AAAAAAAAAAAAAAAAAAAAAAAAAAAAAAAAAAAAAAAAAAAAAAAAAAAAAAAAAAAAAAAAAAAAAAAAAd3S&#10;6gAAAHc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ICAgCAICAp0AAABUAAAAAQAAAAAAAAAAAAAAAAAA&#10;AAAAAAAAAQEBAQAAAGcCAgL/AAAAbwAAAPsAAAAAAAAAAAAAAAAAAAAAAAAAAAAAAAAB19fnAAAA&#10;fv8zM4MA8f4lAAL+EgD9A/wABP7oANjQ4QEAAP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g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EAAAAAAAAAAAAAAAAAAAAAP//&#10;//8AAAAAAQEBAQAAAAAAAAAAAAAAAAAAAAD/JzJIAAD+rwD//wcAAAAAAAAAAAABAQEA////AAAA&#10;AAABAQEA////AAAAAAABAQEA////AAEAUf8oMXIB2M+TAAAAAAAAAAAAAAAAAAAAAAAAAAAAAAAA&#10;AAAAAAAAAAAAAAAAAAAAAAAAAAAAAAAAAAAAAAAAAAAAAAAAAAAAAAAAAAAAAAAAAAAAAAAAAAAA&#10;AAAAAAAAAAAAAAAAAAAAAAAAAAAAAAD/////AQEBA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/AAACAAgRowD/&#10;AFMAAQEBAP///wAAAAAAAQEBAP///wAAAAAAAAAAAAEBAQD///8AAAAAAAEBAQD///8SAQEAAAAA&#10;AP////8AAAAAAAAAAAAAAAAAAAAAAAAAAAAAAAAAAAAAAAAAAAAAAAAAAAAAAAAAAAAAAAAAAAAA&#10;/////wEBAQH/////AAAAAAAAAAAAAAAAAAAAAAAAAAAAAAAAAAAAAAAAAAAAAAAAAAAAAAAAAAAA&#10;AAAA/////wAAAAABAQEB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////8AAAAAAQEB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IyMjFv7+/qr///8XAAAAAAoKCvwAAAB9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//&#10;//8AAAAAAQEBAQAAAAAAAAAAAAAAAAAAAAAAAAAAAAAAAAAAAAAAAAAAAAAAAAAAAAAAAAAAFxcX&#10;CwICAqL///9RAAAAAAEBAQD/////AQEB4gAAAIEAAACK////EwAAAAABAQEB////aCIiIgbe3t5q&#10;AAAA+gAAAAAAAAAAAAAAAAAAAAAAAAAAAAAAAAAAAAABzc37AAAA1gAAAAAAAAAAAAAAAAAAAAAA&#10;AAAAAAAAAAAAAAAAAAAAAAAAAAAAAAAAAAAAAAAAAAAAAAAAAAAA/////wEBAQH/////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CgyMQAA/00AAQEBAAAAAAABAQEAAAAAAAAAAAABAQEAAAAA&#10;AAAAAAAAAAAAAQEBAAAAAAAAAAAAAQEB/wAAAAAAAAABAQEBAAAAAP///wAAAAAAAAAAAAAAAAAA&#10;AAAAAAAAAAAAAAAAAAAAAAAAAAAAAAAAAAAAAAAAAAEBAQEAAAAAAQEBAQAAAAAAAAAAAAAAAAAA&#10;AAAAAAAAAAAAAAAAAAAAAAAAAAAAAAAAAAAAAAAAAAAAAAEBAQ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AQEB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P///2EBAQEYAAAAAAAAAAD///9pJCQki9zc3P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AQEBAAAAAAAAAAAAAAAAAAAAAAAAAAAAAAAA&#10;AAAAAAAAAAAAAAAAAAAAAAAAAAAAAAAAFBQUDQsLC5oAAABRAQEBAQAAAAAAAAAAAQEB4f39/VPh&#10;4eHOICAg3gICAqkAAAAXAAAAAAEBAQH///9hIiIi+/7+/nHg4OD4AAAAAAAAAAAAAAAAAAAAAAAA&#10;AAAAAAAAAAAAAAAAAAAAAAAAAAAAAAAAAAAAAAAAAAAAAAAAAAAAAAAAAAAAAAAAAAAAAAAAAAAA&#10;AAAAAAAAAAAAAAAAAAEBAQEAAAAAAQEB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GgD/AAYAAP//AAEBAQD///4AAAH/AAAAAAAAAAAAAAAAAAAAAAAAAAAA&#10;AAAAAAAAAAAAAAAAAAAAAAAAAQAAAAL/////AAAAAAAAAAAAAAAAAAAAAAAAAAAAAAAAAAAAAAAA&#10;AAAAAAAAAAAAAAAAAAAAAAAAAAAAAP////8BAQEB/////wAAAAAAAAAAAAAAAAAAAAAAAAAAAAAA&#10;AAAAAAAAAAAAAAAAAAAAAAAAAAAAAAAAAP////8AAAAAAQEBA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/////AAAAAAEBAQ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Hh4eEQAAAGUA&#10;AAAA/////wAAAAABAQET/v7+YwAAAI8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//wEAAQEBAAAAAAAA&#10;AAAAAABrAdnOmAAAAAAAAAAAAAAAAAAAAAAAAAAAAAAAAAAAAAAAAAAAAAAAACAgIHACAgKPAQEB&#10;AQAAAAD///8AAAAAAAAAAAAAAAAAAAAAAAAAAAAAAAAAAAAAAAAAAAAAAAAAAAAAAAAAAAABAQEB&#10;AAAAAAEBAQEAAAAAAAAAAAAAAAAAAAAAAAAAAAAAAAAAAAAAAAAAAAAAAAAAAAAAAAAAAAAAAAAB&#10;AQE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QEBA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EBFgAAAAiAAAAAAEBAQEAAAAAAAAAAAAAAGsgICCf4ODg&#10;8AAAAAAAAAAAAAAAAAAAAAAAAAAAAAAAAAAAAAAAAAAAAAAAAAAAAAAAAAAAAAAAAAAAAAAAAAAA&#10;AAAAAAAAAAAAAAAAAAAAAAAAAAAAAAAAIiIiDwAAAGoAAAA7////4AEBAZHe3t7b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QEBAQAA&#10;AAAAAAAAAAAAAAAAAAAAAAAAAAAAAAAAAAAAAAAAAAAAAAAAAAAcHBwJAgICpAAAAFEBAQEBAAAA&#10;AAEBAQEAAADjAAAAS97e3tMAAAAAAAAAAAAAAADg4ODBHx8fTQICArMBAQETAAAAAAAAAAD///9r&#10;IyMjB93d3WwAAAD6AAAAAAAAAAAAAAAAAAAAAAAAAAAAAAAAAAAAAAAAAAAAAAAAAAAAAAAAAAAA&#10;AAAAAAAAAAAAAAAAAAAAAAAAAAAAAAAAAAAAAAAAAAAAAAABAQEBAAAAAAEBAQ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ICAg&#10;CP///24BAQEBAAAAAAAAAAAAAAAAAAAAAP///yIBAQFUAAAAnAAAAAAAAAAAAAAAAAAAAAAAAAAA&#10;AAAAAAAAAAAAAAAAAAAAAAAAAAAAAAAAAAAAAAAAAAAAAAAAAAAAAAAAAAAAAAAAAAAAAAAAAAAA&#10;AAAFAAAApv///0kBAQEBAQEBAP///0ojIyNG3d3d3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BQUFA0GBgaaAAAAUQAAAAEAAAAAAAAAAAAAAOECAgJS3Nzc0wAAAAAAAAAA&#10;AAAAAAAAAAAAAAAA4eHhxyAgIFMBAQGqAAAAFgAAAAAAAAAB/v7+YyIiIv0CAgJw3Nzc+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+/v4AAAAA&#10;AAAAAAAAAAAAAAAAcAAAAIf///8eAAAAAAAAAAAAAAAAAAAAAAAAAAAAAAAAAAAAAAAAAAAAAAAA&#10;AAAAAAAAAAAAAAAAAAAAAAAAAAAAAAAAAAAAAAAAAAAAAAAAAAAAAAAAAAAAAAAAAQEB8wAAAIfl&#10;5eXt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/////AAAAAAAAAAAAAAAAAAAAAAAAAAAAAAAAAAAA&#10;AAAAAAAAAAAAAAAAAAAAAAAAAAAA/////wEBAQ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DA1D+/v4mAAAAAAAAAAD/&#10;///mAQEBFAAAAAYAAAAAAAAAbBwcHKXk5OT3AAAAAAAAAAAAAAAAAAAAAAAAAAAAAAAAAAAAAAAA&#10;AAAAAAAAAAAAAAAAAAAAAAAAAAAAAAAAAAAAAAAAAAAAAAAAAAAAAAAAISEhX////0cBAQEBAAAA&#10;AP////8BAQEh////hwAAAFU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/////wEBAQEAAAAAAAAAAAAAAAAAAAAAAAAAAN7e3swA&#10;AABFAAAAAAAAAAAAAAAAAAAAAAAAAAAAAAAAAAAAAAAAAAAAAAAAAAAAAAAAAAAAAAAAAAAAAAAA&#10;AAAAAAAAAAAAAAAAAAAAAAAAAAAAAAAAAAAAAAAAAAAAAAAAAAAAAAAAAAAAAAAAAAAAAAAAAAAA&#10;AAAAAAAAAAAAAAAAAAAAAAAAAAAAAAAAAAAAAAAAAAAAAAAAAAAAAAD/////AQEBAQ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QEBAP8AAAAAAAAAAAAAAAAAAAAAAAAAAAAAAAAA&#10;AAAAAAAAAAAAAAEBAQAAAAAAAAAAAAAAAAAAAAAAAAAAAAAA2wAAAF4AAABdAAAACgAAAAAAAAAA&#10;AAAAAAAAAAAAAAAAAAAAAAAAAAAAAAAAAAAAAAAAAAAAAAAAAAAAAAAAAAAAAAD3AAAAqQAAAN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EBAQAAAAAAAAAAAAAAAAAAAAAAAAAAAAAAAAAAAAAAAAAAAAAAAAAAAAAAAAAAAAAAAAEBAQ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RUVDAkJCR////90AQEBAgAAAAAAAAAAAAAAaf///3MBAQE+AAAAAAAAACwFBQVkHR0d&#10;rePj4+gAAAD+AAAAAAAAAAAAAAAAAAAAAAAAAAAAAAAAAAAAAAAAAAAAAAAAAAAAAAAAAAAAAAAA&#10;AAAAAAAAAAAAAAAAHR0dGgAAAIMBAQEDAAAAAAAAAAABAQEBAAAAAP///1MhISFN39/fs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QAAAAAAAAAAAAAAAAAA&#10;AAAAAAAAAAAAAAAAAAAAAAAAAAAAACAgIAgCAgKiAAAAUgEBAQEAAAAAAAAAAAAAAOT///9L4eHh&#10;0gAAAAAAAAAAAAAAAAAAAAAAAAAAAAAAAAAAAAAAAAAAAAAAAN3d3b8iIiJR////sAEBARMAAAAA&#10;AAAAAf///2wiIiIF3t7ebwAAAPoAAAAAAAAAAAAAAAAAAAAAAAAAAAAAAAAAAAAAAAAAAAAAAAAA&#10;AAAAAAAAAAAAAAAAAAAAAAAAAAAAAAAAAAAAAAAAAAEBAQ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EB&#10;AQEAAAAAAAAAAAICAgAAAAAAAAAAAAAAAAAAAAAAAAAAAAAAAAAAAAAAAAAAAAAAAAAAAAAAAAAA&#10;AAAAAAAAAAAAAAAAAAAAAAAAAAAAAAAAAAAAAAAAAAAAAAAAAAAAAAAAAAAAAAAAAAAAAAAAAAAA&#10;AAAAAAAAAAAAAAAAAAAAAAAAAAAAAAAAAAAAAAAAAAAAAAAAAAAAAAAAAAAAAAAAAAAAAAAAAAAA&#10;AAAAAAAAAAAAAAAAAAAAAQEBAQ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P///wAAAQAAAAAAAAAAAAAAAAAAAAAAAAAAAAAAAAAAAAAAAAAAAAAAAAAAAAAAAAAAAAAAAAAA&#10;AAAAAAAAAAAAAAAAAACxAAAAs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BkZGQoKCgop////KP///ycAAAAmAAAAKQEBARr///8K////CQEBAQAAAAAA&#10;AAAAzd/f37cgICABAAAAPAAAAAEBAQEDAAAAjgUFBYMiIiLyAAAA3AAAANgAAADZ/v7+2QAAANjg&#10;4ODgAAAAAAAAAAAAAAAAAAAAAAAAAAAAAAAAAAAAAAAAAAAAAAAAAAAAAgUFBYIAAAAYAAAAAAAA&#10;AAAAAADo////FwEBAQEAAAAAAAAAiRwcHMXk5OT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BUVFQwCAgKa&#10;////UgEBAQEAAAAAAAAAAAAAAOEBAQFT3t7e0gAAAAAAAAAAAAAAAAAAAAAAAAAAAAAAAAAAAAAA&#10;AAAAAAAAAAAAAAAAAAAA3t7exCAgIFMBAQGrAAAAFQAAAAAAAAAB////ZiIiIgDe3t5vAAAA+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+/v4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MepzH4A&#10;ACAASURBVAAAAAAAAAAAAAD////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BkZGQoI&#10;CAin/v7+yQAAAKQBAQF9AQEBVwEBAS4AAAAUAQEBCgEBAQEAAAAA/////v///5IAAAD7+fn5uwEB&#10;AdAAAAAAAAAAAP///wMAAAAPAAAAHQAAAEEAAABpAAAAkAICArYCAgLQISEhTQAAAAAAAAAAAAAA&#10;AAAAAAAAAAAAAAAAAAAAAAAAAAAAAAAAACMjI0D///9aAAAAAAAAAAAAAADy/v7+UAAAANEAAAAA&#10;AAAAAAEBASkFBQVx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kZGQoNDQ2YAAAAWAAAAAAAAAAA/////wAA&#10;AOUBAQFT3d3dzQAAAAAAAAAAAAAAAAAAAAAAAAAAAAAAAAAAAAAAAAAAAAAAAAAAAAAAAAAAAAAA&#10;AAAAAADg4ODBAQEBWAAAAOwAAAAAAAAAAAEBAQIAAABnISEhiwAAAAcAAAAAAAAAAAAAAAAAAAAA&#10;AAAAAAAAAAAAAAAAAAAAAAAAAAAAAAAAAAAAAAAAAAAAAAAAAAAAAAAAAAAAAAAA/////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/////AAAAAAAAAAAAAAAAAAAAAAAAAAAA&#10;AAAAAAAAAAAAAAAAAAAAAAAAAAAAAAAAAAAAAAAAAAAAAAAAAAAAAAAAAAAAAAAAAAAAAAAAAAAA&#10;AAAAAAAAAAAAAAAAAAAAAAAAAAAAAAAAAAAAAAAAAAAAAAAAAAAAAAAAAAAAAAAAAAAAAAAAAAAA&#10;AAAAAAAAAAAAAAAAAAAAAAAAAAAAAgAAAAAAAAAAAAAAAAAAAAAAAAAAAAAAAAAAAAAAAAAAAAAA&#10;AAAAAAAAAAAAAAAAAAAAAAAAAQE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QEB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HBwctAAAASwEBAQMAAAAAAAAAAAAAAAAAAAAAAAAA&#10;AAAAAAAAAAAAAAAAAAEBAcX7+/urAAAAAOfn5/YBAQGDAQEB+wAAAAABAQEBAAAAAAAAAAAAAAAA&#10;AAAAAAAAAAAAAAABAAAADwAAAGsAAAAAAAAAAAAAAAAAAAAAAAAAAAAAAAAAAAAAAAAAABkZGQr+&#10;/v6NAQEBCQAAAAAAAAAA////keDg4Mn+/v5y////9wEBAQEAAAAAAQEBbh8fHz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CAgIAgICAifAAAAWgAAAAEBAQEBAAAAAAAAAOj///9L3d3dzQAAAAAAAAAAAAAAAAAAAAAAAAAA&#10;AAAAAAAAAAAAAAAAAAAAAAAAAAAAAAAAAAAAAAAAAAAAAAAAAAAAAN3d3b7///9T////7gAAAAAA&#10;AAAAAAAAAQEBAW0iIiKNAAAABQAAAAAAAAAAAAAAAAAAAAAAAAAAAAAAAAAAAAAAAAAAAAAAAAAA&#10;AAAAAAAAAAAAAAAAAAAAAAAAAAAAAAEBAQ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CAgAAAAAAAAAAAAAAAAAAAAAAAAAAAAAAAAAAAAAAAAAAAAAAAAAAAAAAAAAAAAAAAAAAAAAA&#10;AAAAAAAAAAAAAAAAAAAAAAAAAAAAAAAAAAAAAAAAAAAAAAAAAAAAAAAAAAAAAAAAAAAAAAAAAAAA&#10;AAAAAAAAAAAAAAAAAAAAAAAAAAAAAAAAAAAAAAAAAAAAAAAAAAAAAAAAAAAAAAAAAAAAAAAAAAAA&#10;AAAAAAAAAQEBAQ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P///wAAAQAA&#10;AAAAAAAAAAAAAAAAAAAAAAAAAAAAAAAAAAAAAAAAAAAAAAAAAAAAAAAAAAAAAAAAAAAAAAAAAAAA&#10;AAAAAAA0AAAAUQAAAAoAAAAAAAAAAAAAAAAAAAAAAAAAAAAAAAAAAAAAAAAAAAAAAP8AAAABAAAA&#10;AAAAAAAAAAAAAAAA9wAAALMAAADH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Pz85AYGBuf///8bAQEBAQAAAAAAAAAAAAAA8P///9oBAQHb////2QEBAdUCAgK85OTk9wAAAAAA&#10;AAAA3d3dsCEhITUBAQE7AAAAJ////ycBAQEi////JAEBAQIAAAAAAAAAAAAAAAAAAADLAAAAAAAA&#10;AAAAAAAAAAAAAAAAAAAAAAAAAAAAAAAAAAAJCQlu////LgAAAAAAAAAAAAAA1P39/Y8AAAAA4eHh&#10;wCEhIaP///9lAQEBAQAAAA4DAwOLAAAASAAAAPw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BcXFwsCAgKb////VQAAAAEAAAAA/////wEBAeMC&#10;AgJS3d3d0QAAAAAAAAAAAAAAAAAAAAAAAAAAAAAAAAAAAAAAAAAAAAAAAAAAAAAAAAAAAAAAAAAA&#10;AAAAAAAAAAAAAAAAAAAAAAAA39/fwiAgIFIBAQGsAAAAFAAAAAD///8AAAAAaSIiIgPe3t5uAAAA&#10;+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+/v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EAAAAAAAAAAAAAAAAAAAAAAAAAAAAAAAAAAAAAAAA&#10;AAAAAAAAAAAAAAAAAAAAAAAAAAAAAAAAAAAAAAAAAAAAAAAAAAAAAAAAAAAAAAAAAAAAAAAAAAAA&#10;AAAAAAAAAAAAAAAAAAAAAAAAAAAAAAAAAAAAAAAAAAAcAAAAsgAAABkAAAAAAAAAAAAAAAAAAAAA&#10;AAAAAAAAAAAAAAAAAAAAAAAAAAAAAAD/AAAAAQAAAAAAAAAAAAAAAAAAAAAAAABmAAAANAAAAO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UA7oSA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OTk5OUhISFiAAAAqAAA&#10;ABIAAAAAAAAAAAAAAPABAQFc3t7e2wAAAAAAAAAAAAAAAAAAAAAAAAAAAAAAAAAAAADf39/SAAAA&#10;0gAAAAAAAAACISEhgAAAAHsAAAAAAAAAAP////8BAQGv9vb2iAAAAAAAAAAAAAAAAAAAAAAAAAAA&#10;AAAAAAAAAAAeHh4i////dgEBAQIAAAAA/////QEBAXni4uLvAAAAAAAAAP/6+vqDBwcHSQAAAB0A&#10;AAAA////QSEhIVrf39+i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v7+wsMDAyI////WAEBAQEAAAAAAAAAAAEBAeUAAABU3d3dzQAAAAAAAAAAAAAA&#10;AAAAAAAAAAAAAAAAAAAAAAAAAAAAAAAAAAAAAAAAAAAAAAAAAAAAAAAAAAAAAAAAAAAAAAAAAAAA&#10;AAAAAAAAAADg4ODBIiIiWQAAAKcAAAAUAQEBAQAAAAH///9nIiIi+QICAnfc3Nz5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D///////////////8AAAAAAAAAAAAAAAAAAAAA&#10;AAAAAAD///8AAAAAAAAAAAAAAAAAAAAAAAAAAAAAAAAAAAAAAAAAAAAAAAAAAAAAAP///wD///8A&#10;////AAAAAAAAAAAAAAAAAAAAHQAAABQAAAD/AAAA/wAAAP8AAAD/AAAA/wAAAP8AAAD/AAAA/wAA&#10;AP8AAAD/AAAAAAAAAP8AAAD/AAAA/wAAAP8AAAD/AAAAEAAAACIAAAAAAAAAAAAAAAAAAAAA////&#10;//////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///8A////AP///wAAAAAAAAAAAAAAAAAAAAAAAAAA&#10;AAAAAAAAAAAAAAAAAAAAAAAAAAAAAAAAAAAAAP///////////////wAAAAAAAAAAAAAAAAAAAAAA&#10;AAAAAAAAAAAAAAAAAAAAAAAAAAAAAAAAAAAAAAAAAP///////////////wAAAAAAAAAAAAAAAAAA&#10;AAAAAAAAAAAAAAAAAAAAAAAAAAAAAAAAAAAAAAAAAAAAAP///////////////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///////////////8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39/fuwAAAFj////1//////////////8fAAAArx8fHyEAAAAA&#10;AAAAAAAAAAAAAAAAAAAAAAAAAAAAAAAAAAAAAAAAAAAAAAAAISEhcwEBAXkAAAAB//////////8A&#10;AACz9fX1Xunp6fUAAAAAAAAAAAAAAAAAAAAAAAAAAAAAAAAAAAAEBAQEiQAAABD//////////wAA&#10;AK3e3t62AAAAAAAAAAAAAAAA5eXl5AAAAIAAAAAAAAAAAAEBAQIBAQGEIyMjF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FBQWa////XAAAAAEAAAAA&#10;AAAAAAAAAOn+/v5N3t7eywAAAAAAAAAAAAAAAAAAAAAAAAAAAAAAAAAAAAAAAAAAAAAAAAAAAAAA&#10;AAAAAAAAAAAAAAAAAAAAAAAAAAAAAAAAAAAAAAAAAAAAAAAAAAAAAAAAAN7e3rwBAQFW////7gAA&#10;AAAAAAAAAQEBAQAAAG79/f2LAAAAB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CA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QEBAQEBAQEBAQEBAAAAAAAAAAAAAAAAAAAAAAAAAAAAAQEBAAAAAAAAAAAAAAAAAAAAAAAA&#10;AAAAAAAAAAAAAAAAAAAAAAAAAAAAAAABAQEAAQEBAAEBAQAAAAAAAAAAAAAAAAAAAM8AAAC1AAAA&#10;+wAAAAEAAAABAAAAAQAAAAEAAAABAAAAAQAAAAEAAAAAAAAAAQAAAAAAAAABAAAAAQAAAAEAAAAB&#10;AAAA/AAAALwAAADHAAAAAAAAAAAAAAAAAAAAAAEBAQEBAQE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EBAAEBAQABAQEAAAAAAAAAAAAAAAAAAAAAAAAAAAAAAAAAAAAAAAAAAAAAAAAAAAAAAAAAAAAA&#10;AAABAQEBAQEBAQEBAQEAAAAAAAAAAAAAAAAAAAAAAAAAAAAAAAAAAAAAAAAAAAAAAAAAAAAAAAAA&#10;AAAAAAABAQEBAQEBAQAAAAAAAAAAAAAAAAAAAAAAAAAAAAAAAAAAAAAAAAAAAAAAAAAAAAAAAAAA&#10;AAAAAAAAAAABAQEBAQEBAQEBAQE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QEBAQEBAQEBAQE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f&#10;39+7AQEBWAEBAfIBAQEBAQEBAQAAACoDAwOyIiIiHgAAAAAAAAAAAAAAAAAAAAAAAAAAAAAAAAAA&#10;AAAAAAACICAgbgAAAIcAAAAEAQEBAQEBAQEAAAC0AwMDXenp6fUAAAAAAAAAAAAAAAAAAAAAAAAA&#10;AAAAAAAAAAAAIiIiTwAAAFABAQEBAQEBAQEBAe3+/v54AAAA/gAAAAAAAAAAAAAAAAAAAADe3t6h&#10;////wAAAAAAAAAAAAAAAHf///4EAAAA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8A&#10;AAAAAAAAAAAAAAAAAAAAAAAASgAAAAEAAAAAAAAAAAAAAOMBAQFL4ODg0AAAAAAAAAAAAAAAAAAA&#10;AAAAAAAAAAAAAAAAAAAAAAAAAAAAAAAAAAAAAAAAAAAAAAAAAAAAAAAAAAAAAAAAAAAAAAAAAAAA&#10;AAAAAAAAAAAAAAAAAAAAAAAAAAAA3d3dvwAAAFH////uAAAAAP////8AAAABAAAAayIiIpEAAAAF&#10;AAAAAAAAAAAAAAAAAAAAAAAAAAAAAAAAAAAAAAAAAAAAAAAAAAAAAAAAAAD/////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AQEB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A/38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tIrdA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3t7etCEh&#10;IWQBAQGeAAAADQAAAAEAAAArAAAAngAAAEgAAAD8AAAAAAAAAAAAAAAAAAAAAAAAAAAhISFDAQEB&#10;iQAAAAMAAAAA/////wEBAbz///9e3Nzc8gAAAAAAAAAAAAAAAAAAAAAAAAAAAAAAAAAAAAAeHh4R&#10;////hQEBAQQAAAAA/////gAAAIjh4eHfAAAAAAAAAAAAAAAAAAAAAAAAAAAAAAD9AQEBdQAAAL4A&#10;AAANAAAAAP///14hISGn39/fw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EAAAAAAAAAAAAA&#10;AAAAAAAAAAAAAQAAAAAAAAAAAAAA5P///1Te3t7NAAAAAAAAAAAAAAAAAAAAAAAAAAAAAAAAAAAA&#10;AAAAAAAAAAAAAAAAAAAAAAAAAAAAAAAAAAAAAAAAAAAAAAAAAAAAAAAAAAAAAAAAAAAAAAAAAAAA&#10;AAAAAAAAAAAAAAAAAAAAAN/f38IiIiJXAAAApwAAABMAAAAAAQEBAv///2ciIiL63t7edgAAAPoA&#10;AAAAAAAAAAAAAAAAAAAAAAAAAAAAAAAAAAAAAAAAAAAAAAABAQEB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EBAQE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/wDr&#10;AAEAJwABAQEAAAAGAAAAKgAAAAAAAAAAAAAAAAAAAAAAAAAAAAAAAAAAAAAAAAAAAAAAAAAAAewA&#10;AAD/AAAAAAAAAAAAAAAAAAAA+AAAANs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f39+sISEhAQEBAaMAAAAHAAAAAf///zkVFRUI&#10;6+vr9AAAAAAAAAAAAAAAAAAAAAAAAAAAAAAAOAAAAAgAAAAAAAAAAAEBAcP8/PxX4uLi8AAAAAAA&#10;AAAAAAAAAAAAAAAAAAAAAAAAAAAAAAAAAAAABAQEdf///yYAAAAAAAAAAAAAAMz29vaYAAAAAAAA&#10;AAAAAAAAAAAAAAAAAAAAAAAAAAAAAN7e3swhISGZAQEBdAAAAAABAQEKAAAAiwAAAD4AAAD5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6QICAk/c3NzO&#10;AAAAAAAAAAAAAAAAAAAAAAAAAAAAAAAAAAAAAAAAAAAAAAAAAAAAAAAAAAAAAAAAAAAAAAAAAAAA&#10;AAAAAAAAAAAAAAAAAAAAAAAAAAAAAAAAAAAAAAAAAAAAAAAAAAAAAAAAAAAAAAAAAAAA3t7evCIi&#10;IlgBAQGrAAAAEQAAAAABAQECAAAAbiIiIv/e3t52AAAA+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I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BAAAAAAAAAAAAAAAAAAAAAAA&#10;AAAA/////wEBAQEAAAAAAAAAAAAAAAAAAAAAAAAAmAAAADcA//8EAAEBAQD///8AAQEBAAAAAAD/&#10;//8AAQEBAAAAAAAAAAAAAAAAAP///wAAAP8AAACYAQAA/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/////AQEBAQAAAAAAAAAAAAAAAAAAAAAAAAAAAAAAAAAAAAAAAAAAAAAAAAAAAAAAAAAAAAAA&#10;AAAAAAAAAAAA/////wAAAAAAAAAAAAAAAAAAAAAAAAAAAAAAAAAAAAAAAAAAAAAAAAAAAAAAAAAA&#10;AAAAAP////8BAQEB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N/f37AhISHlAQEBIgAAAAABAQHkDw8P++vr6wAAAAAAAAAAAAAAAAAAAAAAAAAAAAAA&#10;AOD/////AQEBAQAAAAD+/v6l4uLi7wAAAAAAAAAAAAAAAAAAAAAAAAAAAAAAAAAAAAAAAAAAISEh&#10;LgAAAHIBAQEB/////wEBAfoCAgJy6enp9QAAAAAAAAAAAAAAAAAAAAAAAAAAAAAAAAAAAAAAAAAA&#10;+vr6iAYGBkwBAQEoAAAAAP///zQiIiJq3t7ej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wAAAAAA&#10;AAAAAAAAAAAAAAAAAAAAAAAA5QICAk7c3NzOAAAAAAAAAAAAAAAAAAAAAAAAAAAAAAAAAAAAAAAA&#10;AAAAAAAAAAAAAAAAAAAAAAAAAAAAAAAAAAAAAAAAAAAAAAAAAAAAAAAAAAAAAAAAAAAAAAAAAAAA&#10;AAAAAAAAAAAAAAAAAAAAAAAAAAAAAAAAAAAAAADe3t69ISEhUAEBAbAAAAAR/////wEBAQH///9u&#10;IiIiBd7e3nEAAAD7AAAAAAAAAAAAAAAAAAAAAAAAAAAAAAAAAAAAAP////8BAQEB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AQEBAAAAAAAAAAAAAAAAAAAA&#10;AAAAAAAAAAAAAAAAAAAAAAAAAAAAAAAAAAAAAAAAAAAAAAAAAAAAAAAAAAAAAQEBAQAAAAAAAAAA&#10;AAAAAAAAAAAAAAAAAAAAAAAAAAAAAAAAAAAAAAAAAAAAAAAAAAAAAAEBAQ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QAAAAAAAAAAAAAAAAAA&#10;AAAAAADk/v7+U9zc3M4AAAAAAAAAAAAAAAAAAAAAAAAAAAAAAAAAAAAAAAAAAAAAAAAAAAAAAAAA&#10;AAAAAAAAAAAAAAAAAAAAAAAAAAAAAAAAAAAAAAAAAAAAAAAAAAAAAAAAAAAAAAAAAAAAAAAAAAAA&#10;AAAAAAAAAAAAAAAAAAAAAAAAAAAAAAAA39/fwv///1cAAADsAQEBAQAAAAABAQEC////aSIiIosA&#10;AAAGAAAAAAAAAAAAAAAAAAAAAAAAAAAAAAAAAAAAAAEBAQ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ixcXCycQEzcA/QIEAAAAAAMBAP/9/wABAAAAAAAAAAAAAAAAAAAAAP8D/gKh&#10;/PsR+AD/AAAAAAAAAAAARwIFPiEkLOkAAAAAAAAAAAAAAAAAAAAAAAAAAAAAAAAAAAAAAwEA/+n+&#10;ANhi3dTj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lAAAABAAAAAAAAAAAAAAA2QAAAP8jIyM6&#10;////gv///0ABAQHvISEhl/T09Ir7+/vlBQUF8gAAAA8AAAAA////KQAAAAAAAAAAAAAAAAAAAAAA&#10;AAAAAAAAAAAAAAAAAAAAAAAAVwAAAEQAAAAAAAAAAAAAAOj///+AAAAA/gAAAAAAAAAAAAAAAAAA&#10;AAAAAAAAAAAAAAAAAAAAAAAAAAAAAAAAAADe3t6wISEhtQAAAE4AAAAAAAAAFAEBAYUAAABeAAAA&#10;/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f39VuHh4ckAAAAAAAAAAAAAAAAAAAAA&#10;AAAAAAAAAAAAAAAAAAAAAAAAAAAAAAAAAAAAAAAAAAAAAAAAAAAAAAAAAAAAAAAAAAAAAAAAAAAA&#10;AAAAAAAAAAAAAAAAAAAAAAAAAAAAAAAAAAAAAAAAAAAAAAAAAAAAAAAAAAAAAAAAAAAAAAAAAAAA&#10;AADf39+7ISEhWgEBAaoAAAAQAAAAAAEBAQIAAABuIiIi/d7e3ncAAAD8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///wAAAAAA&#10;AQEBAAAAAAAAAAAAAAAAAAAAAAAAAAAAAAAAAAAAAAAAAAAAAAAAAAAAAAAAAAAAAAAAAAAAAP//&#10;//8AAAAAAAAAAAAAAAAAAAAAAAAAAAAAAAAAAAAAAAAAAAAAAAAAAAAAAAAAAAAAAAAAAAAA////&#10;/wEBAQH/////AQEB/wAAAAAAAAAAAAAAAAAAAAAAAAAAAAAAAAAAAAAAAAAAAAAAAAAAAAAAAAAA&#10;/////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zCYtKCcBBL4MAAAYAAMAAAAA&#10;AAAAAAD/AAAAAQAAAAAAAAAAAAAAAAAAAAAAAAAATgQHAAAAAP8AAAAA/wAAAQEAAKEAAAAAAAAA&#10;AP8AAAABAAAAAAAAAAAAAAAAAAAAAAAAAAAAAAD6AgD7OyYuayfa0p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////KgEBAQD/////AAAAAAEBAf4hISGq////UQAAAAQAAAD/////EwAAAHwNDQ1hAAAAjv//&#10;/+0BAQEP/////wEBASoAAAAAAAAAAAAAAAAAAAAAAAAAAAAAAAAAAAAAHR0dGgICAoT///8BAAAA&#10;AAAAAPwCAgJ53d3d6QAAAAAAAAAAAAAAAAAAAAAAAAAAAAAAAAAAAAAAAAAAAAAAAAAAAAAAAAAA&#10;AAAA/gEBAXT///88AAAAEQEBAQEAAABWISEhqd/f37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P////8A&#10;AAAAAQEBAQMDAxIgICA/AAAAAAAAAAAAAAAAAAAAAAAAAAAAAAAAAAAAAAAAAAAAAAAAAAAAAAAA&#10;AAAAAAAAAAAAAAAAAAAAAAAAAAAAAAAAAAAAAAAAAAAAAAAAAAAAAAAAAAAAAAAAAAAAAAAAAAAA&#10;AAAAAAAAAAAAAAAAAAAAAAAAAAAAAAAAAAAAAAAAAAAAAAAAAP////oBAQGPAAAAgP///wAAAAAA&#10;AQEBAf///3EiIiIK/v7+qAAAAAAAAAAAAAAAAAAAAAAAAAAH/////wEBAQH/////AQEB/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AQEAAAAAAAAAAAAAAAAAAAAAAAAAAAAAAAAAAAAAAAAA&#10;AAAAAAAAAAAAAAAAAAAAAAAAAAAAAAAAAAAAAAABAQEBAAAAAP///wAAAAAAAAAAAAAAAAAAAAAA&#10;AAAAAAAAAAAAAAAAAAAAAAAAAAAAAAAAAAAAAAEBAQEAAAAAAQEBAf///wEAAAAAAAAAAAAAAAAA&#10;AAAAAAAAAAAAAAAAAAAAAAAAAAAAAAAAAAAAAAAAAAEBAQ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8AA1gMAQEZAAAAAAAAAAAAAAAAAP//AAABAQEAAAAAAAAAAAAAAAAAAAAA&#10;AAAAAAAAAAAAAAAAAAAAAAEAAAAAAAABAAAAAAAAAAAB////AAEBAQAAAAAAAAAAAAAAAAAAAAAA&#10;AAAABgAABhEAA3MAAAC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EBASkAAAAAAQEBAQAAAAAAAABuAQEB&#10;AwAAAAEAAAAAAQEBAQAAAAAAAAAA////GwAAAIwAAAD/AAAAAAEBAQH///8UJCQkFdzc3OsAAAAA&#10;AAAAAAAAAAAAAAAAAAAAAAQEBH////8bAQEBAQAAAAD///+/AgICqAB5HG0PAAAgAElEQVQAAAAA&#10;AAAAAAAAAAAAAAAAAAAAAAAAAAAAAAAAAAAAAAAAAAAAAAAAAAAAAAAAAAAAAADe3t7bIiIijP//&#10;/4UAAAAAAAAABQEBAYcSEhLB7u7u8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/////0BAQEDAAAAAAAAAAAAAAC0AgIC&#10;AAAAAAAAAAAAAAAAAAAAAAD/////AQEBAQAAAAAAAAAAAAAAAAAAAAAAAAAAAAAAAAAAAAAAAAAA&#10;AAAAAAAAAAAAAAAAAAAAAAAAAAAAAAAAAAAAAAAAAAAAAAAAAAAAAAAAAAAAAAAAAAAAAAAAAAAA&#10;AAAAAAAAAAAAAAAAAAAA/////wEBAQEAAAAAAAAAAAAAAAABAQEAAAAAAAAAAAABAQEBAAAAaAIC&#10;AmgAAAAAAAAAAAAAAAD/////AAAAAQEBAQAAAAAAAAAA/wEBAf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////AAAAAAABAQEAAAA6/ycx+gAAAAAAAAAAAAAAAAAAAAAAAAAAAAAAAAAAAAAA&#10;AAAAAAAAAGz89Te3//wA/////wEBAQEAAABHIiIiHAAAAAAAAAAAAAAAAAAAAAAAAAAAAAAAAAAA&#10;AAAAAAAAAAAAAAAAACr/////AQEBAf////8GBgZUIiIi6gAAAAAAAAAAAAAAAAAAAAAAAAAAAAAA&#10;AAAAAAAAAAAAAAAAAP///x0AAAD/AQEB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/i/////wEBAQEA////AAEBAQAAAAAAAAAAAAAAAAD///8AAQEBAP///wAAAAAAAQEBAP///wAA&#10;AAAAAQEBAP///wABAQEAAAAAAAAAAAAAAAAA////AAEBAQAAAAAA////AAEBAQD////9AP/f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///8pAQEBAP////8AAAAAAQEBBP////8AAAD/AAAAAAAAAO4B&#10;AQENAAAABgAAAAABAQEC/////wAAAAD/////AQEBBfv7+yQAAADrAAAAAAAAAAAAAAAAAAAAACEh&#10;IRcBAQFfAAAAAf////8BAQEBAQEB1f39/VwhISEAAAAAAAAAAAAAAAAAAAAAAAAAAAAAAAAAAAAA&#10;AAAAAAAAAAAAAAAAAAAAAAAAAAAAAAAAAAAAAPgBAQHxAAAAEP////8AAAApEBAQTe7u7qU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/wD7AAEAAAABAQEAAAAAAAEBXQAA&#10;AF0AAAAAAAAAAAAAAAAAAAAAAAAAAAAAAAAAAAAAAAAAAAAAAAAyAgQAt/38AAEBAQEAAAAAAQEB&#10;cgAAAAAAAAAAAAAAAAAAAAAAAAAAAAAAAAAAAAAAAAAAAAAAAAAAAAAAAAAAAQEBAAAAAAABAQEB&#10;AAAAh/////8BAQEBAAAAAAAAAAAAAAAAAAAAAAAAAAAAAAAAAAAAAAAAAAABAQEAAAAAAAAAAAAA&#10;AAD6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xPnxpgQIDx8dAAM4AwEAAQAA/wAAAQH/AAD/&#10;AQAAAAAAAQAAAAD/AAABAAAAAAAAAAD/AAABAAAAAAAAAAD/AAABAAAAAP8AAAAAAAABAAAAAP8A&#10;AAEAAAAA/wAAAAAAAAEAAAAAAP/qAP7p3Pv7f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gICAIAQEBIgAA&#10;AAABAQEBAAAAAAAAAAABAQEBAAAA6v///5L29vaQCgoKKwAAAIEAAABGAAAAAQEBAQEAAAAAAQEB&#10;AQAAAAQEBAQmAAAAxwAAAAAAAAAAAAAAAAAAAAD+/v4bAgICBQEBAQABAQEBAAAAAAAAAHABAQEA&#10;AAAAAAAAAAAAAAAAAAAAAAAAAAAAAAAAAAAAAAAAAAAAAAAAAAAAAAAAAAAAAAAAAAAAAAAAAAAA&#10;AAAAAAAAAAAAAAABAQEBAAAAAf///y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8////hQEBAZsAAAAGAAAAAAEB&#10;AQEAAAAAAAAAAAEBAQEAAAAAAAAAAAEBAQEAAAAAAQEBAQAAAAAAAAAAAQEBAQAAAAABAQEBAAAA&#10;AAAAAAABAQEBAAAAAAAAAAABAQEBAAAAAAEBAQEAAAAAAAAAAAEBAQEAAAAAAQEBAQAAAAAAAAAA&#10;AQEBAQAAAAAAAAAAAQEBAQAAAAABAQEBAAAAAAAAAAABAQEBAAAAAAEBAQEAAAAAAAAAAAEBAQEA&#10;AAAAAAAAAAEBAQEAAAAAAAAAAAAAAAAAAAAAAQEBAf////8BAQGa3t7e4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790wAEBO4AAAATAAAAAAAAAAAAAAAAAAAAAAD///8AAQEBAAAAAAAAAAAAAAAA&#10;AAAAAAAAAAAAAAAABQAB+QAAAAcAAAAAAAAAAAAAAAAAAAAAAAAAAP////8BAQEBAAAAAAAAAAAA&#10;AAAAAAAAAAAAAAAAAAAAAAAAAAAAAAAAAAAAAAAAAAAAAAAAAAAAAAAAAAAAAAAAAAAAAAAAAAAA&#10;AAAAAAAAAAAAAAAAAAAAAAAAAAAAAAAAAAAAAAAA////wAAAAP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Hg4PgAAAB/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////AAEBAe4BAQGjAgICn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/&#10;JjFdAAIAkQD/ABAAAQEBAAAAAAAAAAAA////AAEBAQD///8AAQEBAAAAAAAAAAAAAAAAAAAAAN7/&#10;/fNQ+/ME9f//CAABAQEAAAAA/////wEBAQH/////AQEBAQAAAAD/////AQEBAQAAAAAAAAAAAAAA&#10;AAAAAAAAAAAAAAAAAP////8BAQEB/////wEBAQEAAAAA/////wEBAQEAAAAAAAAAAAAAAAAAAAAA&#10;AAAAAAAAAAD////+AAAA2v39/VPi4uLW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IhISGYAAAAYwEBAf3///+3////f+Dg4NAAAAAAAAAAAAAAAAAAAAAAAAAAAAAA&#10;AAAVFRUMDQ0NXP///30AAAAYAQEB8wEBAUPd3d3NAAAAAAAAAAAAAAAAAAAAAAAAAAAhISFUAAAA&#10;mQAAABABAQECAAAAAAAAAAAAAAAAAAAAAAAAAAAAAAAAAAAAAAAAAAAAAAAA/////wEBAQH/////&#10;AQEBAQAAAAD/////AQEBAQAAAAAAAAAA/////wEBAfoAAACV3t7edgAAAP0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8mLxsAAAE1AAEABQAAAAAAAAAAAAAA&#10;AAAAAAAAAAAAAAAAAAAAAAAAAAAAAAAAAAAAAAAAAAAArf/59Xb59gj/AgIDAAAAAAAAAAAAAAAA&#10;AAAAAAAAAAAAAAAAAAAAAAAAAAAAAAAAAAAAAAAAAAAAAAAAAAAAAAAAAAAAAAAAAAAAAAAAAAAA&#10;AAAAAAAAAAAAAAAAAAAAAAAAAAAAAAAAAAAAAAAAAAAAAAAAAAAA////8vX19cXr6+v0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yEhIUICAgLu3d3d&#10;zgAAAP8AAAAAAAAAAAAAAAAAAAAAAAAAAAAAAAAAAAAAAAAAAAAAAAAgICAQAgICPPv7+9fj4+Pd&#10;AAAAAAAAAAAAAAAAAAAAAAAAAAAAAAAAAAAAACAgIBgBAQE1AAAACAAAAAAAAAAAAAAAAAAAAAAA&#10;AAAAAAAAAAAAAAAAAAAAAAAAAAAAAAAAAAAAAAAAAAAAAAAAAAAAAAAAAAAAAAAAAAAAAAAAAAEB&#10;Af78/PzX4uLi1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ELdvSJ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eGyqF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BUVFQwMDAwi/v7+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QEB/gICAt/e&#10;3t7x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E4V/mw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ehSF6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604NQ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9D7dPAAAUqU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">
                <o:lock v:ext="edit" aspectratio="f"/>
                <v:shape id="图片 3" o:spid="_x0000_s1026" o:spt="75" alt="WOA20210819-171444" type="#_x0000_t75" style="position:absolute;left:-13699;top:10799;height:6487;width:38441;" filled="f" o:preferrelative="t" stroked="f" coordsize="21600,21600" o:gfxdata="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nw9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t"/>
                </v:shape>
                <v:shape id="文本框 4" o:spid="_x0000_s1026" o:spt="202" type="#_x0000_t202" style="position:absolute;left:11361;top:11130;height:5999;width:8937;" filled="f" stroked="f" coordsize="21600,21600" o:gfxdata="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rpy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8D2721A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360" w:lineRule="auto"/>
                          <w:jc w:val="left"/>
                          <w:textAlignment w:val="auto"/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 xml:space="preserve">【声明】 </w:t>
                        </w:r>
                      </w:p>
                      <w:p w14:paraId="0C5096C3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360" w:lineRule="auto"/>
                          <w:jc w:val="left"/>
                          <w:textAlignment w:val="auto"/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 xml:space="preserve">本数字作品由稻壳儿提供，稻壳儿尊重知识产权，并注重保护原创设计师及用户享有的各项权利。更多优质内容前往：https://www.docer.com/?from=pinpai </w:t>
                        </w:r>
                      </w:p>
                      <w:p w14:paraId="0B18A336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360" w:lineRule="auto"/>
                          <w:jc w:val="left"/>
                          <w:textAlignment w:val="auto"/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郑重提醒：您对数字作品的使用行为应当遵循《WPS稻壳儿平台服务使用协议》（https://www.wps.cn/privacy/clean_docer）、《稻壳商用授权许可协议》（https://clientweb.docer.wps.cn/activity/commercialdocer-protocol-202201/）的相关约定，包括但不限于：</w:t>
                        </w:r>
                      </w:p>
                      <w:p w14:paraId="311F606F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360" w:lineRule="auto"/>
                          <w:jc w:val="left"/>
                          <w:textAlignment w:val="auto"/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1、如您已购买稻壳个人商用特权，则您可在商用特权授权有效期内在《稻壳商用授权许可协议》中个人商用特权范围内使用数字作品，数字作品仅用于以自然人为主体从事的商业盈利行为。</w:t>
                        </w:r>
                      </w:p>
                      <w:p w14:paraId="057E558E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360" w:lineRule="auto"/>
                          <w:jc w:val="left"/>
                          <w:textAlignment w:val="auto"/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2、如您代表您所在的组织已购买稻壳企业商用特权，则您所代表的组织可在商用特权授权有效期内在《稻壳商用授权许可协议》中企业商用特权范围内使用数字作品。</w:t>
                        </w:r>
                      </w:p>
                      <w:p w14:paraId="7E7D0A68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360" w:lineRule="auto"/>
                          <w:jc w:val="left"/>
                          <w:textAlignment w:val="auto"/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 xml:space="preserve">3、如您未购买任何稻壳商用特权（特别提示：稻壳会员及超级会员权益中不包含稻壳商用特权），则数字作品本身（包括但不限于文字模板、表格模板、演示模板等）及其包含的全部素材（包括但不限于字体、图片、图标、文本框、艺术字等）均不支持商用，仅能为您个人学习、研究或欣赏目的使用。 </w:t>
                        </w:r>
                      </w:p>
                      <w:p w14:paraId="1F056689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360" w:lineRule="auto"/>
                          <w:jc w:val="left"/>
                          <w:textAlignment w:val="auto"/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 xml:space="preserve">4、您不可将数字作品中的全部或部分内容用于复制再出售，或以出租、出借、转让、分销、发布等其他任何直接、间接方式提供给他人使用。 </w:t>
                        </w:r>
                      </w:p>
                      <w:p w14:paraId="0D7DE221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360" w:lineRule="auto"/>
                          <w:jc w:val="left"/>
                          <w:textAlignment w:val="auto"/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 xml:space="preserve">5、您不可将数字作品接入网站、平台等，或以任意方式为他人提供数字作品下载。 </w:t>
                        </w:r>
                      </w:p>
                      <w:p w14:paraId="767C6F37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360" w:lineRule="auto"/>
                          <w:jc w:val="left"/>
                          <w:textAlignment w:val="auto"/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6"/>
                            <w:szCs w:val="16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6、数字作品中包含的内容仅供参考，稻壳儿不保证真实性、正确性、有效性、完整性和准确性，不代表稻壳儿的立场和观点，也不构成对您的任何建议。</w:t>
                        </w:r>
                      </w:p>
                    </w:txbxContent>
                  </v:textbox>
                </v:shape>
                <v:shape id="图片 6" o:spid="_x0000_s1026" o:spt="75" alt="WOA20210818-104347" type="#_x0000_t75" style="position:absolute;left:20690;top:14392;height:1498;width:1498;" filled="f" o:preferrelative="t" stroked="f" coordsize="21600,21600" o:gfxdata="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i6iE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t"/>
                </v:shape>
                <v:shape id="图片 1" o:spid="_x0000_s1026" o:spt="75" alt="稻壳新logo-标准版" type="#_x0000_t75" style="position:absolute;left:11522;top:1718;height:845;width:2757;" filled="f" o:preferrelative="t" stroked="f" coordsize="21600,21600" o:gfxdata="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ffYx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o:title=""/>
                  <o:lock v:ext="edit" aspectratio="t"/>
                </v:shape>
                <v:shape id="文本框 7" o:spid="_x0000_s1026" o:spt="202" type="#_x0000_t202" style="position:absolute;left:11354;top:4255;height:1080;width:8847;" filled="f" stroked="f" coordsize="21600,21600" o:gfxdata="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bU5C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FFCD22A">
                        <w:pPr>
                          <w:pStyle w:val="2"/>
                          <w:kinsoku/>
                          <w:spacing w:line="240" w:lineRule="auto"/>
                          <w:ind w:left="0"/>
                          <w:jc w:val="left"/>
                          <w:textAlignment w:val="top"/>
                          <w:rPr>
                            <w:sz w:val="72"/>
                            <w:szCs w:val="72"/>
                          </w:rPr>
                        </w:pPr>
                        <w:r>
                          <w:rPr>
                            <w:rFonts w:ascii="黑体" w:hAnsi="微软雅黑" w:eastAsia="黑体"/>
                            <w:b/>
                            <w:color w:val="222222"/>
                            <w:kern w:val="24"/>
                            <w:sz w:val="72"/>
                            <w:szCs w:val="72"/>
                          </w:rPr>
                          <w:t>一站式办公内容服务平台</w:t>
                        </w:r>
                      </w:p>
                    </w:txbxContent>
                  </v:textbox>
                </v:shape>
                <v:group id="组合 14" o:spid="_x0000_s1026" o:spt="203" style="position:absolute;left:20374;top:15994;height:456;width:2388;" coordorigin="1412,9067" coordsize="2388,456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2" o:spid="_x0000_s1026" o:spt="202" type="#_x0000_t202" style="position:absolute;left:1412;top:9067;height:456;width:2388;v-text-anchor:middle;" filled="f" stroked="f" coordsize="21600,21600" o:gfxdata="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pBcK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0B3FB86E"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center"/>
                            <w:textAlignment w:val="center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32"/>
                              <w:sz w:val="17"/>
                              <w:szCs w:val="17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扫码了解更多特权</w:t>
                          </w:r>
                        </w:p>
                      </w:txbxContent>
                    </v:textbox>
                  </v:shape>
                  <v:shape id="图片 4" o:spid="_x0000_s1026" o:spt="75" alt="扫码" type="#_x0000_t75" style="position:absolute;left:1671;top:9199;height:180;width:180;" filled="f" o:preferrelative="t" stroked="f" coordsize="21600,21600" o:gfxdata="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CC9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15" o:title=""/>
                    <o:lock v:ext="edit" aspectratio="t"/>
                  </v:shape>
                </v:group>
                <v:group id="组合 21" o:spid="_x0000_s1026" o:spt="203" style="position:absolute;left:11268;top:6818;height:2843;width:8162;" coordorigin="17323,9022" coordsize="8162,2843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17323;top:9022;height:1332;width:8162;" coordorigin="16195,8670" coordsize="8162,1332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  <o:lock v:ext="edit" aspectratio="f"/>
                    <v:group id="组合 5" o:spid="_x0000_s1026" o:spt="203" style="position:absolute;left:16195;top:9464;height:538;width:8030;" coordorigin="6351,5684" coordsize="6812,456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  <o:lock v:ext="edit" aspectratio="f"/>
                      <v:shape id="文本框 6" o:spid="_x0000_s1026" o:spt="202" type="#_x0000_t202" style="position:absolute;left:9839;top:5684;height:456;width:934;v-text-anchor:middle;" filled="f" stroked="f" coordsize="21600,21600" o:gfxdata="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UZ0L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350AA7B7">
                              <w:pPr>
                                <w:pStyle w:val="2"/>
                                <w:kinsoku/>
                                <w:spacing w:line="240" w:lineRule="auto"/>
                                <w:ind w:left="0"/>
                                <w:jc w:val="center"/>
                                <w:textAlignment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20"/>
                                  <w:szCs w:val="20"/>
                                </w:rPr>
                                <w:t>图标</w:t>
                              </w:r>
                            </w:p>
                          </w:txbxContent>
                        </v:textbox>
                      </v:shape>
                      <v:shape id="文本框 9" o:spid="_x0000_s1026" o:spt="202" type="#_x0000_t202" style="position:absolute;left:11014;top:5684;height:456;width:934;v-text-anchor:middle;" filled="f" stroked="f" coordsize="21600,21600" o:gfxdata="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yyoku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56BC757A">
                              <w:pPr>
                                <w:pStyle w:val="2"/>
                                <w:kinsoku/>
                                <w:spacing w:line="240" w:lineRule="auto"/>
                                <w:ind w:left="0"/>
                                <w:jc w:val="center"/>
                                <w:textAlignment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20"/>
                                  <w:szCs w:val="20"/>
                                </w:rPr>
                                <w:t>图片</w:t>
                              </w:r>
                            </w:p>
                          </w:txbxContent>
                        </v:textbox>
                      </v:shape>
                      <v:shape id="文本框 11" o:spid="_x0000_s1026" o:spt="202" type="#_x0000_t202" style="position:absolute;left:12136;top:5684;height:456;width:1027;v-text-anchor:middle;" filled="f" stroked="f" coordsize="21600,21600" o:gfxdata="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YDw8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35CF671">
                              <w:pPr>
                                <w:pStyle w:val="2"/>
                                <w:kinsoku/>
                                <w:spacing w:line="240" w:lineRule="auto"/>
                                <w:ind w:left="0"/>
                                <w:jc w:val="center"/>
                                <w:textAlignment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20"/>
                                  <w:szCs w:val="20"/>
                                </w:rPr>
                                <w:t>文库</w:t>
                              </w:r>
                            </w:p>
                          </w:txbxContent>
                        </v:textbox>
                      </v:shape>
                      <v:shape id="文本框 17" o:spid="_x0000_s1026" o:spt="202" type="#_x0000_t202" style="position:absolute;left:6351;top:5684;height:456;width:934;v-text-anchor:middle;" filled="f" stroked="f" coordsize="21600,21600" o:gfxdata="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F5+k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117D73BF">
                              <w:pPr>
                                <w:pStyle w:val="2"/>
                                <w:kinsoku/>
                                <w:spacing w:line="240" w:lineRule="auto"/>
                                <w:ind w:left="0"/>
                                <w:jc w:val="center"/>
                                <w:textAlignment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20"/>
                                  <w:szCs w:val="20"/>
                                </w:rPr>
                                <w:t>模板</w:t>
                              </w:r>
                            </w:p>
                          </w:txbxContent>
                        </v:textbox>
                      </v:shape>
                      <v:shape id="文本框 19" o:spid="_x0000_s1026" o:spt="202" type="#_x0000_t202" style="position:absolute;left:7491;top:5684;height:456;width:934;v-text-anchor:middle;" filled="f" stroked="f" coordsize="21600,21600" o:gfxdata="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iAvW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251BEB1E">
                              <w:pPr>
                                <w:pStyle w:val="2"/>
                                <w:kinsoku/>
                                <w:spacing w:line="240" w:lineRule="auto"/>
                                <w:ind w:left="0"/>
                                <w:jc w:val="center"/>
                                <w:textAlignment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20"/>
                                  <w:szCs w:val="20"/>
                                </w:rPr>
                                <w:t>图表</w:t>
                              </w:r>
                            </w:p>
                          </w:txbxContent>
                        </v:textbox>
                      </v:shape>
                      <v:shape id="文本框 20" o:spid="_x0000_s1026" o:spt="202" type="#_x0000_t202" style="position:absolute;left:8665;top:5684;height:456;width:934;v-text-anchor:middle;" filled="f" stroked="f" coordsize="21600,21600" o:gfxdata="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S00Ta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1A399046">
                              <w:pPr>
                                <w:pStyle w:val="2"/>
                                <w:kinsoku/>
                                <w:spacing w:line="240" w:lineRule="auto"/>
                                <w:ind w:left="0"/>
                                <w:jc w:val="center"/>
                                <w:textAlignment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20"/>
                                  <w:szCs w:val="20"/>
                                </w:rPr>
                                <w:t>字体</w:t>
                              </w:r>
                            </w:p>
                          </w:txbxContent>
                        </v:textbox>
                      </v:shape>
                    </v:group>
                    <v:shape id="图片 24" o:spid="_x0000_s1026" o:spt="75" alt="C:\Users\kingsoft\Desktop\图片1.png图片1" type="#_x0000_t75" style="position:absolute;left:16406;top:8670;height:876;width:7951;" filled="f" o:preferrelative="t" stroked="f" coordsize="21600,21600" o:gfxdata="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/ROr4A&#10;AADa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r:id="rId12" o:title=""/>
                      <o:lock v:ext="edit" aspectratio="t"/>
                    </v:shape>
                  </v:group>
                  <v:group id="_x0000_s1026" o:spid="_x0000_s1026" o:spt="203" style="position:absolute;left:17336;top:10535;height:1331;width:5206;" coordorigin="24488,8671" coordsize="5206,1331" o:gfxdata="UEsDBAoAAAAAAIdO4kAAAAAAAAAAAAAAAAAEAAAAZHJzL1BLAwQUAAAACACHTuJAz3RJWr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eVv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PdElavwAAANsAAAAPAAAAAAAAAAEAIAAAACIAAABkcnMvZG93bnJldi54&#10;bWxQSwECFAAUAAAACACHTuJAMy8FnjsAAAA5AAAAFQAAAAAAAAABACAAAAAOAQAAZHJzL2dyb3Vw&#10;c2hhcGV4bWwueG1sUEsFBgAAAAAGAAYAYAEAAMsDAAAAAA==&#10;">
                    <o:lock v:ext="edit" aspectratio="f"/>
                    <v:group id="组合 5" o:spid="_x0000_s1026" o:spt="203" style="position:absolute;left:24488;top:9464;height:538;width:5206;" coordorigin="13386,5684" coordsize="4416,456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    <o:lock v:ext="edit" aspectratio="f"/>
                      <v:shape id="文本框 13" o:spid="_x0000_s1026" o:spt="202" type="#_x0000_t202" style="position:absolute;left:13386;top:5684;height:456;width:934;v-text-anchor:middle;" filled="f" stroked="f" coordsize="21600,21600" o:gfxdata="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BmMG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6134CB8D">
                              <w:pPr>
                                <w:pStyle w:val="2"/>
                                <w:kinsoku/>
                                <w:spacing w:line="240" w:lineRule="auto"/>
                                <w:ind w:left="0"/>
                                <w:jc w:val="center"/>
                                <w:textAlignment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20"/>
                                  <w:szCs w:val="20"/>
                                </w:rPr>
                                <w:t>简历</w:t>
                              </w:r>
                            </w:p>
                          </w:txbxContent>
                        </v:textbox>
                      </v:shape>
                      <v:shape id="文本框 22" o:spid="_x0000_s1026" o:spt="202" type="#_x0000_t202" style="position:absolute;left:14520;top:5684;height:456;width:934;v-text-anchor:middle;" filled="f" stroked="f" coordsize="21600,21600" o:gfxdata="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PWUF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7530D4F9">
                              <w:pPr>
                                <w:pStyle w:val="2"/>
                                <w:kinsoku/>
                                <w:spacing w:line="240" w:lineRule="auto"/>
                                <w:ind w:left="0"/>
                                <w:jc w:val="center"/>
                                <w:textAlignment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20"/>
                                  <w:szCs w:val="20"/>
                                </w:rPr>
                                <w:t>备课</w:t>
                              </w:r>
                            </w:p>
                          </w:txbxContent>
                        </v:textbox>
                      </v:shape>
                      <v:shape id="文本框 27" o:spid="_x0000_s1026" o:spt="202" type="#_x0000_t202" style="position:absolute;left:15653;top:5684;height:456;width:934;v-text-anchor:middle;" filled="f" stroked="f" coordsize="21600,21600" o:gfxdata="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Si8Xe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4D43E950">
                              <w:pPr>
                                <w:pStyle w:val="2"/>
                                <w:kinsoku/>
                                <w:spacing w:line="240" w:lineRule="auto"/>
                                <w:ind w:left="0"/>
                                <w:jc w:val="center"/>
                                <w:textAlignment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20"/>
                                  <w:szCs w:val="20"/>
                                </w:rPr>
                                <w:t>组卷</w:t>
                              </w:r>
                            </w:p>
                          </w:txbxContent>
                        </v:textbox>
                      </v:shape>
                      <v:shape id="文本框 44" o:spid="_x0000_s1026" o:spt="202" type="#_x0000_t202" style="position:absolute;left:16868;top:5684;height:456;width:934;v-text-anchor:middle;" filled="f" stroked="f" coordsize="21600,21600" o:gfxdata="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7lTs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50EEB6BA">
                              <w:pPr>
                                <w:pStyle w:val="2"/>
                                <w:kinsoku/>
                                <w:spacing w:line="240" w:lineRule="auto"/>
                                <w:ind w:left="0"/>
                                <w:jc w:val="center"/>
                                <w:textAlignment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20"/>
                                  <w:szCs w:val="20"/>
                                </w:rPr>
                                <w:t>海报</w:t>
                              </w:r>
                            </w:p>
                          </w:txbxContent>
                        </v:textbox>
                      </v:shape>
                    </v:group>
                    <v:shape id="图片 24" o:spid="_x0000_s1026" o:spt="75" alt="icon" type="#_x0000_t75" style="position:absolute;left:24701;top:8671;height:898;width:4883;" filled="f" o:preferrelative="t" stroked="f" coordsize="21600,21600" o:gfxdata="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9Ystr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r:id="rId13" cropleft="41252f" cropbottom="-1800f" o:title=""/>
                      <o:lock v:ext="edit" aspectratio="t"/>
                    </v:shape>
                  </v:group>
                </v:group>
                <v:group id="_x0000_s1026" o:spid="_x0000_s1026" o:spt="203" style="position:absolute;left:11378;top:5442;height:1093;width:10156;" coordorigin="18002,5815" coordsize="10156,1093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43" o:spid="_x0000_s1026" o:spt="202" type="#_x0000_t202" style="position:absolute;left:18020;top:5815;height:768;width:9804;" filled="f" stroked="f" coordsize="21600,21600" o:gfxdata="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gdK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189E0BC1"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both"/>
                            <w:textAlignment w:val="top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黑体" w:hAnsi="黑体" w:eastAsia="黑体"/>
                              <w:b/>
                              <w:color w:val="FF2832"/>
                              <w:kern w:val="24"/>
                              <w:sz w:val="32"/>
                              <w:szCs w:val="32"/>
                            </w:rPr>
                            <w:t>5</w:t>
                          </w:r>
                          <w:r>
                            <w:rPr>
                              <w:rFonts w:ascii="黑体" w:hAnsi="黑体" w:eastAsia="黑体"/>
                              <w:b/>
                              <w:color w:val="222222"/>
                              <w:kern w:val="24"/>
                              <w:sz w:val="32"/>
                              <w:szCs w:val="32"/>
                            </w:rPr>
                            <w:t>大模板库</w:t>
                          </w:r>
                          <w:r>
                            <w:rPr>
                              <w:rFonts w:ascii="黑体" w:hAnsi="黑体" w:eastAsia="黑体"/>
                              <w:color w:val="D7D7D7"/>
                              <w:kern w:val="24"/>
                              <w:sz w:val="32"/>
                              <w:szCs w:val="32"/>
                            </w:rPr>
                            <w:t xml:space="preserve"> |</w:t>
                          </w:r>
                          <w:r>
                            <w:rPr>
                              <w:rFonts w:ascii="黑体" w:hAnsi="黑体" w:eastAsia="黑体"/>
                              <w:b/>
                              <w:color w:val="D7D7D7"/>
                              <w:kern w:val="24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/>
                              <w:b/>
                              <w:color w:val="FF2832"/>
                              <w:kern w:val="24"/>
                              <w:sz w:val="32"/>
                              <w:szCs w:val="32"/>
                            </w:rPr>
                            <w:t>10</w:t>
                          </w:r>
                          <w:r>
                            <w:rPr>
                              <w:rFonts w:ascii="黑体" w:hAnsi="黑体" w:eastAsia="黑体"/>
                              <w:b/>
                              <w:color w:val="222222"/>
                              <w:kern w:val="24"/>
                              <w:sz w:val="32"/>
                              <w:szCs w:val="32"/>
                            </w:rPr>
                            <w:t>大素材库</w:t>
                          </w:r>
                          <w:r>
                            <w:rPr>
                              <w:rFonts w:ascii="黑体" w:hAnsi="黑体" w:eastAsia="黑体"/>
                              <w:color w:val="D7D7D7"/>
                              <w:kern w:val="24"/>
                              <w:sz w:val="32"/>
                              <w:szCs w:val="32"/>
                            </w:rPr>
                            <w:t xml:space="preserve"> | </w:t>
                          </w:r>
                          <w:r>
                            <w:rPr>
                              <w:rFonts w:ascii="黑体" w:hAnsi="黑体" w:eastAsia="黑体"/>
                              <w:b/>
                              <w:color w:val="FF2832"/>
                              <w:kern w:val="24"/>
                              <w:sz w:val="32"/>
                              <w:szCs w:val="32"/>
                            </w:rPr>
                            <w:t>千万</w:t>
                          </w:r>
                          <w:r>
                            <w:rPr>
                              <w:rFonts w:ascii="黑体" w:hAnsi="黑体" w:eastAsia="黑体"/>
                              <w:b/>
                              <w:color w:val="222222"/>
                              <w:kern w:val="24"/>
                              <w:sz w:val="32"/>
                              <w:szCs w:val="32"/>
                            </w:rPr>
                            <w:t>文库资源</w:t>
                          </w:r>
                          <w:r>
                            <w:rPr>
                              <w:rFonts w:ascii="黑体" w:hAnsi="黑体" w:eastAsia="黑体"/>
                              <w:color w:val="E7E6E6" w:themeColor="background2"/>
                              <w:kern w:val="24"/>
                              <w:sz w:val="32"/>
                              <w:szCs w:val="32"/>
                              <w14:textFill>
                                <w14:solidFill>
                                  <w14:schemeClr w14:val="bg2"/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/>
                              <w:color w:val="D7D7D7"/>
                              <w:kern w:val="24"/>
                              <w:sz w:val="32"/>
                              <w:szCs w:val="32"/>
                            </w:rPr>
                            <w:t xml:space="preserve">| </w:t>
                          </w:r>
                          <w:r>
                            <w:rPr>
                              <w:rFonts w:ascii="黑体" w:hAnsi="黑体" w:eastAsia="黑体"/>
                              <w:b/>
                              <w:color w:val="FF2832"/>
                              <w:kern w:val="24"/>
                              <w:sz w:val="32"/>
                              <w:szCs w:val="32"/>
                            </w:rPr>
                            <w:t>60+</w:t>
                          </w:r>
                          <w:r>
                            <w:rPr>
                              <w:rFonts w:ascii="黑体" w:hAnsi="黑体" w:eastAsia="黑体"/>
                              <w:b/>
                              <w:color w:val="222222"/>
                              <w:kern w:val="24"/>
                              <w:sz w:val="32"/>
                              <w:szCs w:val="32"/>
                            </w:rPr>
                            <w:t>项AI应用服务</w:t>
                          </w:r>
                        </w:p>
                      </w:txbxContent>
                    </v:textbox>
                  </v:shape>
                  <v:shape id="文本框 12" o:spid="_x0000_s1026" o:spt="202" type="#_x0000_t202" style="position:absolute;left:18002;top:6452;height:456;width:10156;" filled="f" stroked="f" coordsize="21600,21600" o:gfxdata="UEsDBAoAAAAAAIdO4kAAAAAAAAAAAAAAAAAEAAAAZHJzL1BLAwQUAAAACACHTuJArSBER7sAAADa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BER7sAAADa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 w14:paraId="53D8B0CB">
                          <w:pPr>
                            <w:pStyle w:val="2"/>
                            <w:kinsoku/>
                            <w:spacing w:line="240" w:lineRule="auto"/>
                            <w:ind w:left="0"/>
                            <w:jc w:val="both"/>
                            <w:textAlignment w:val="top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20"/>
                              <w:szCs w:val="20"/>
                            </w:rPr>
                            <w:t>资源全面、质量精美专业，提升工作学习质量与效率，打造极致高效的办公体验。稻壳儿，让办公更轻松。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5999480</wp:posOffset>
                </wp:positionV>
                <wp:extent cx="285750" cy="0"/>
                <wp:effectExtent l="0" t="25400" r="0" b="31750"/>
                <wp:wrapNone/>
                <wp:docPr id="31" name="直接连接符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0550" y="5999480"/>
                          <a:ext cx="285750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67" o:spid="_x0000_s1026" o:spt="20" style="position:absolute;left:0pt;margin-left:46.5pt;margin-top:472.4pt;height:0pt;width:22.5pt;z-index:251666432;mso-width-relative:page;mso-height-relative:page;" filled="f" stroked="t" coordsize="21600,21600" o:gfxdata="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E9uOqnWAAAACgEAAA8AAAAAAAAAAQAgAAAAIgAAAGRycy9kb3ducmV2LnhtbFBLAQIUABQA&#10;AAAIAIdO4kCKkhza8gEAAL8DAAAOAAAAAAAAAAEAIAAAACUBAABkcnMvZTJvRG9jLnhtbFBLBQYA&#10;AAAABgAGAFkBAACJBQAAAAA=&#10;">
                <v:fill on="f" focussize="0,0"/>
                <v:stroke weight="4pt" color="#FFFFFF [3212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B5DD87F2-353A-427B-BE7D-8E60DB3BD7FF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DB8C84A6-3FB7-4ABB-9481-065C59A4816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3CC1561-1ED8-4C1F-9DA6-11D07717F730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8D6A9100-8801-4F94-8C60-BD06E82A7FD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E348EB98-B516-4BFE-8090-88F39465E8F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6" w:fontKey="{5B776EF1-554F-4D33-87FE-A75599B63D1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F18B1A0C-74C2-4B8C-84EF-3138EEB2745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8" w:fontKey="{26F7FAB6-9C93-4826-BD2F-64F4BA0BFC53}"/>
  </w:font>
  <w:font w:name="思源宋体 CN Heavy">
    <w:panose1 w:val="02020900000000000000"/>
    <w:charset w:val="86"/>
    <w:family w:val="auto"/>
    <w:pitch w:val="default"/>
    <w:sig w:usb0="20000083" w:usb1="2ADF3C10" w:usb2="00000016" w:usb3="00000000" w:csb0="60060107" w:csb1="00000000"/>
    <w:embedRegular r:id="rId9" w:fontKey="{0A9D248A-225C-4974-87FA-9493F16EB124}"/>
  </w:font>
  <w:font w:name="思源宋体 CN">
    <w:panose1 w:val="02020400000000000000"/>
    <w:charset w:val="86"/>
    <w:family w:val="auto"/>
    <w:pitch w:val="default"/>
    <w:sig w:usb0="20000083" w:usb1="2ADF3C10" w:usb2="00000016" w:usb3="00000000" w:csb0="60060107" w:csb1="00000000"/>
    <w:embedRegular r:id="rId10" w:fontKey="{6CB10A31-80E3-401C-A6D8-724169393A6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1" w:fontKey="{BAB72ECE-A615-4F16-B60F-01571AF1E054}"/>
  </w:font>
  <w:font w:name="WPSEMBED1">
    <w:panose1 w:val="02020900000000000000"/>
    <w:charset w:val="86"/>
    <w:family w:val="auto"/>
    <w:pitch w:val="default"/>
    <w:sig w:usb0="20000083" w:usb1="2ADF3C10" w:usb2="00000016" w:usb3="00000000" w:csb0="60060107" w:csb1="00000000"/>
  </w:font>
  <w:font w:name="WPSEMBED2">
    <w:panose1 w:val="020204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embedTrueTypeFonts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A3M2RiODE2NmRhYzg1YzZlMzg0YzYzYjA5MDlkNGMifQ=="/>
  </w:docVars>
  <w:rsids>
    <w:rsidRoot w:val="6CA3433B"/>
    <w:rsid w:val="00022FEB"/>
    <w:rsid w:val="00A76C69"/>
    <w:rsid w:val="00C07F8F"/>
    <w:rsid w:val="00CB4782"/>
    <w:rsid w:val="018132D3"/>
    <w:rsid w:val="01A30FE3"/>
    <w:rsid w:val="01E14538"/>
    <w:rsid w:val="02CE4FDF"/>
    <w:rsid w:val="02E53ECB"/>
    <w:rsid w:val="02F44A5C"/>
    <w:rsid w:val="03A3494F"/>
    <w:rsid w:val="03EA31DE"/>
    <w:rsid w:val="04044E2E"/>
    <w:rsid w:val="050F4827"/>
    <w:rsid w:val="05237793"/>
    <w:rsid w:val="05FD37D8"/>
    <w:rsid w:val="06012F49"/>
    <w:rsid w:val="061D041C"/>
    <w:rsid w:val="06F40C2D"/>
    <w:rsid w:val="074529C7"/>
    <w:rsid w:val="07824952"/>
    <w:rsid w:val="07DB3D2C"/>
    <w:rsid w:val="090C7995"/>
    <w:rsid w:val="094D04B7"/>
    <w:rsid w:val="0A2D5254"/>
    <w:rsid w:val="0AE4159A"/>
    <w:rsid w:val="0B3B3403"/>
    <w:rsid w:val="0B631C24"/>
    <w:rsid w:val="0C996B3D"/>
    <w:rsid w:val="0DAE77EF"/>
    <w:rsid w:val="0E08217E"/>
    <w:rsid w:val="0E2161B9"/>
    <w:rsid w:val="0E244AD4"/>
    <w:rsid w:val="0E62029D"/>
    <w:rsid w:val="0ED0541E"/>
    <w:rsid w:val="0F3567D7"/>
    <w:rsid w:val="0F712680"/>
    <w:rsid w:val="0FBB78B0"/>
    <w:rsid w:val="1047284B"/>
    <w:rsid w:val="10D43B7C"/>
    <w:rsid w:val="112C6BE4"/>
    <w:rsid w:val="11A57D72"/>
    <w:rsid w:val="139F6B02"/>
    <w:rsid w:val="13A06AF4"/>
    <w:rsid w:val="147768E6"/>
    <w:rsid w:val="14DC0D54"/>
    <w:rsid w:val="14E9578C"/>
    <w:rsid w:val="15A84CA5"/>
    <w:rsid w:val="16F30EE4"/>
    <w:rsid w:val="170A5858"/>
    <w:rsid w:val="175D15EB"/>
    <w:rsid w:val="175F6BE2"/>
    <w:rsid w:val="18A030D4"/>
    <w:rsid w:val="19E469CE"/>
    <w:rsid w:val="1A2A0F5F"/>
    <w:rsid w:val="1B4B4546"/>
    <w:rsid w:val="1BDB2035"/>
    <w:rsid w:val="1C64033C"/>
    <w:rsid w:val="1E5F1D96"/>
    <w:rsid w:val="1EAF4D3C"/>
    <w:rsid w:val="1FC86FC7"/>
    <w:rsid w:val="1FCC4ECF"/>
    <w:rsid w:val="1FD002D9"/>
    <w:rsid w:val="1FDC1A54"/>
    <w:rsid w:val="20561B9A"/>
    <w:rsid w:val="20654E06"/>
    <w:rsid w:val="20BF3028"/>
    <w:rsid w:val="216E75B3"/>
    <w:rsid w:val="22046B37"/>
    <w:rsid w:val="227C101A"/>
    <w:rsid w:val="232F02CA"/>
    <w:rsid w:val="24EB60D8"/>
    <w:rsid w:val="259263BA"/>
    <w:rsid w:val="26880519"/>
    <w:rsid w:val="26FE6659"/>
    <w:rsid w:val="28A40FFF"/>
    <w:rsid w:val="28C93126"/>
    <w:rsid w:val="2961464A"/>
    <w:rsid w:val="2976688A"/>
    <w:rsid w:val="2C8C53F8"/>
    <w:rsid w:val="2D526EE6"/>
    <w:rsid w:val="2E7B687A"/>
    <w:rsid w:val="2FF909DA"/>
    <w:rsid w:val="31DC64E2"/>
    <w:rsid w:val="31E50BD4"/>
    <w:rsid w:val="32B11F37"/>
    <w:rsid w:val="32C76FDE"/>
    <w:rsid w:val="34AD5B70"/>
    <w:rsid w:val="34D3737A"/>
    <w:rsid w:val="35105274"/>
    <w:rsid w:val="35792DF0"/>
    <w:rsid w:val="35AF01B8"/>
    <w:rsid w:val="362D59AF"/>
    <w:rsid w:val="3814354E"/>
    <w:rsid w:val="38410ED7"/>
    <w:rsid w:val="385545FF"/>
    <w:rsid w:val="397A4180"/>
    <w:rsid w:val="39CE7A88"/>
    <w:rsid w:val="3A547361"/>
    <w:rsid w:val="3AAF28EF"/>
    <w:rsid w:val="3AC366C3"/>
    <w:rsid w:val="3B030C2C"/>
    <w:rsid w:val="3BB13316"/>
    <w:rsid w:val="3BEA5C9C"/>
    <w:rsid w:val="3C2D33B5"/>
    <w:rsid w:val="3D9F3760"/>
    <w:rsid w:val="3DF74F51"/>
    <w:rsid w:val="3E6B5AAE"/>
    <w:rsid w:val="3EC530E4"/>
    <w:rsid w:val="3F406DB8"/>
    <w:rsid w:val="3F6A66A4"/>
    <w:rsid w:val="41CC3C0B"/>
    <w:rsid w:val="420225E2"/>
    <w:rsid w:val="42601D9E"/>
    <w:rsid w:val="42EF13FD"/>
    <w:rsid w:val="43D57A5F"/>
    <w:rsid w:val="43FD7B7C"/>
    <w:rsid w:val="43FE7E0F"/>
    <w:rsid w:val="441451F3"/>
    <w:rsid w:val="454C4634"/>
    <w:rsid w:val="458F5A44"/>
    <w:rsid w:val="4592005E"/>
    <w:rsid w:val="460126D8"/>
    <w:rsid w:val="46223468"/>
    <w:rsid w:val="463B0E5F"/>
    <w:rsid w:val="466C3E27"/>
    <w:rsid w:val="46A379BC"/>
    <w:rsid w:val="46B90B3E"/>
    <w:rsid w:val="47333E5D"/>
    <w:rsid w:val="47992A22"/>
    <w:rsid w:val="47AD5EE5"/>
    <w:rsid w:val="480633BC"/>
    <w:rsid w:val="48612A8F"/>
    <w:rsid w:val="49561EA6"/>
    <w:rsid w:val="498E4461"/>
    <w:rsid w:val="4A5A51BA"/>
    <w:rsid w:val="4A6571EA"/>
    <w:rsid w:val="4A8A5AC2"/>
    <w:rsid w:val="4C0A174E"/>
    <w:rsid w:val="4C2E2DB2"/>
    <w:rsid w:val="4C334A54"/>
    <w:rsid w:val="4DA30C59"/>
    <w:rsid w:val="4FFE0D02"/>
    <w:rsid w:val="502658DF"/>
    <w:rsid w:val="50747844"/>
    <w:rsid w:val="50C4489B"/>
    <w:rsid w:val="512C7BBA"/>
    <w:rsid w:val="543F464F"/>
    <w:rsid w:val="54773212"/>
    <w:rsid w:val="55D12736"/>
    <w:rsid w:val="565C4BA2"/>
    <w:rsid w:val="56993278"/>
    <w:rsid w:val="57921583"/>
    <w:rsid w:val="57E05413"/>
    <w:rsid w:val="58F83AEE"/>
    <w:rsid w:val="594E2160"/>
    <w:rsid w:val="597D4084"/>
    <w:rsid w:val="59A3433A"/>
    <w:rsid w:val="5A972957"/>
    <w:rsid w:val="5B0052B9"/>
    <w:rsid w:val="5B025C5D"/>
    <w:rsid w:val="5B193527"/>
    <w:rsid w:val="5C2A4FF2"/>
    <w:rsid w:val="5C6E30EE"/>
    <w:rsid w:val="5C856AE4"/>
    <w:rsid w:val="5CAD042B"/>
    <w:rsid w:val="5D590AA1"/>
    <w:rsid w:val="5E574458"/>
    <w:rsid w:val="5F5872BE"/>
    <w:rsid w:val="5F7E2A22"/>
    <w:rsid w:val="5F8B2753"/>
    <w:rsid w:val="60655141"/>
    <w:rsid w:val="622366E2"/>
    <w:rsid w:val="62385C46"/>
    <w:rsid w:val="63B07896"/>
    <w:rsid w:val="63E6439D"/>
    <w:rsid w:val="6423300B"/>
    <w:rsid w:val="643156B2"/>
    <w:rsid w:val="6463198A"/>
    <w:rsid w:val="64B71C34"/>
    <w:rsid w:val="657D2FC2"/>
    <w:rsid w:val="65C843EA"/>
    <w:rsid w:val="663A6C18"/>
    <w:rsid w:val="66923835"/>
    <w:rsid w:val="6713103E"/>
    <w:rsid w:val="675467AD"/>
    <w:rsid w:val="678E2DA9"/>
    <w:rsid w:val="689F6783"/>
    <w:rsid w:val="6A9A5063"/>
    <w:rsid w:val="6B136A32"/>
    <w:rsid w:val="6B5B00E5"/>
    <w:rsid w:val="6B5C7166"/>
    <w:rsid w:val="6B795B57"/>
    <w:rsid w:val="6BA85142"/>
    <w:rsid w:val="6BD958BF"/>
    <w:rsid w:val="6BE92A7A"/>
    <w:rsid w:val="6BFC32F0"/>
    <w:rsid w:val="6CA3433B"/>
    <w:rsid w:val="6D301051"/>
    <w:rsid w:val="6D887D8D"/>
    <w:rsid w:val="6EC94D5A"/>
    <w:rsid w:val="6F1715AA"/>
    <w:rsid w:val="6F5F6F28"/>
    <w:rsid w:val="6FA853E9"/>
    <w:rsid w:val="70475726"/>
    <w:rsid w:val="70860B68"/>
    <w:rsid w:val="70C07D17"/>
    <w:rsid w:val="70E96C4C"/>
    <w:rsid w:val="71040AED"/>
    <w:rsid w:val="72733BA5"/>
    <w:rsid w:val="739C51C2"/>
    <w:rsid w:val="74495659"/>
    <w:rsid w:val="749B4F5B"/>
    <w:rsid w:val="74B16183"/>
    <w:rsid w:val="74E3616D"/>
    <w:rsid w:val="753072AB"/>
    <w:rsid w:val="75EA4577"/>
    <w:rsid w:val="76C779C9"/>
    <w:rsid w:val="76EC1915"/>
    <w:rsid w:val="7753574F"/>
    <w:rsid w:val="78111B83"/>
    <w:rsid w:val="78AC16D9"/>
    <w:rsid w:val="78D25778"/>
    <w:rsid w:val="7A340198"/>
    <w:rsid w:val="7AD96DD5"/>
    <w:rsid w:val="7B3421CA"/>
    <w:rsid w:val="7B481F08"/>
    <w:rsid w:val="7B593972"/>
    <w:rsid w:val="7CA30E33"/>
    <w:rsid w:val="7E55138E"/>
    <w:rsid w:val="7E847553"/>
    <w:rsid w:val="7F06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7\AppData\Roaming\kingsoft\office6\templates\download\822b9af8-a6fd-44f1-9756-a68996446644\&#23567;&#28165;&#26032;&#36992;&#35831;&#20989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vertOverflow="overflow" horzOverflow="overflow" vert="horz" wrap="square" lIns="0" tIns="0" rIns="0" bIns="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小清新邀请函.docx</Template>
  <Pages>2</Pages>
  <Words>0</Words>
  <Characters>0</Characters>
  <Lines>3</Lines>
  <Paragraphs>0</Paragraphs>
  <TotalTime>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2026-08-10T08:41:00Z</dcterms:created>
  <dc:creator>杨嘉敏</dc:creator>
  <cp:lastModifiedBy>杨嘉敏</cp:lastModifiedBy>
  <dcterms:modified xsi:type="dcterms:W3CDTF">2026-08-10T08:46:36Z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4AFEB1EAD7FD425186ECF212BED49FCD_11</vt:lpwstr>
  </property>
  <property fmtid="{D5CDD505-2E9C-101B-9397-08002B2CF9AE}" pid="4" name="KSOTemplateUUID">
    <vt:lpwstr>v1.0_mb_9nW98Pg8Qn/6gkz1nusgHQ==</vt:lpwstr>
  </property>
</Properties>
</file>